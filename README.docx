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4AED3" w14:textId="40A4E7BD" w:rsidR="00080C97" w:rsidRDefault="009161DB">
      <w:pPr>
        <w:pStyle w:val="NoSpacing"/>
      </w:pPr>
      <w:r>
        <w:t>Marcus Her, Cory Nelson, Nou</w:t>
      </w:r>
      <w:r w:rsidR="00811ECA">
        <w:t xml:space="preserve"> </w:t>
      </w:r>
      <w:r>
        <w:t>Chai Thao</w:t>
      </w:r>
    </w:p>
    <w:p w14:paraId="27E3A2BB" w14:textId="21AFA9B8" w:rsidR="00080C97" w:rsidRDefault="009161DB">
      <w:pPr>
        <w:pStyle w:val="NoSpacing"/>
      </w:pPr>
      <w:r>
        <w:t>Professor Duerre</w:t>
      </w:r>
    </w:p>
    <w:p w14:paraId="62E69DBF" w14:textId="6C1FB8EF" w:rsidR="00080C97" w:rsidRDefault="009161DB">
      <w:pPr>
        <w:pStyle w:val="NoSpacing"/>
      </w:pPr>
      <w:r>
        <w:t>CSS 355</w:t>
      </w:r>
    </w:p>
    <w:p w14:paraId="443EA2F8" w14:textId="27186E41" w:rsidR="007D4B2F" w:rsidRDefault="009161DB">
      <w:pPr>
        <w:pStyle w:val="NoSpacing"/>
      </w:pPr>
      <w:r>
        <w:t>4/28/2026</w:t>
      </w:r>
    </w:p>
    <w:p w14:paraId="31FEE43A" w14:textId="42992A6B" w:rsidR="00080C97" w:rsidRDefault="009161DB">
      <w:pPr>
        <w:pStyle w:val="Title"/>
      </w:pPr>
      <w:r>
        <w:t>Final Bank EBNF Project</w:t>
      </w:r>
    </w:p>
    <w:p w14:paraId="6E8CF3A9" w14:textId="532CEFEE" w:rsidR="004C33DE" w:rsidRDefault="009161DB" w:rsidP="00401B19">
      <w:r w:rsidRPr="009161DB">
        <w:t>For our final project, we built a full banking application, including designing our own EBNF grammar and implementing it in Python.</w:t>
      </w:r>
      <w:r w:rsidR="00811ECA">
        <w:t xml:space="preserve"> </w:t>
      </w:r>
      <w:r w:rsidR="00811ECA" w:rsidRPr="00811ECA">
        <w:t xml:space="preserve">The language allows a user to interact with bank accounts through a menu-driven interface. The program supports depositing money, withdrawing money, checking a balance, creating a new account, and switching between accounts. The project is made up of six classes: </w:t>
      </w:r>
      <w:proofErr w:type="spellStart"/>
      <w:r w:rsidR="00811ECA" w:rsidRPr="00811ECA">
        <w:t>BankAccount</w:t>
      </w:r>
      <w:proofErr w:type="spellEnd"/>
      <w:r w:rsidR="00811ECA" w:rsidRPr="00811ECA">
        <w:t xml:space="preserve">, Token, </w:t>
      </w:r>
      <w:proofErr w:type="spellStart"/>
      <w:r w:rsidR="00811ECA" w:rsidRPr="00811ECA">
        <w:t>ASTNode</w:t>
      </w:r>
      <w:proofErr w:type="spellEnd"/>
      <w:r w:rsidR="00811ECA" w:rsidRPr="00811ECA">
        <w:t>, Lexer, Parser, and Interpreter, along with a main program file called banking.py and a specification testing file called spec_testing.py.</w:t>
      </w:r>
    </w:p>
    <w:p w14:paraId="39C6325E" w14:textId="70873BD5" w:rsidR="00811ECA" w:rsidRDefault="00811ECA" w:rsidP="009161DB">
      <w:r>
        <w:t xml:space="preserve">We divided the work evenly among ourselves. Each person was responsible for the classes and files listed next to their names. </w:t>
      </w:r>
    </w:p>
    <w:tbl>
      <w:tblPr>
        <w:tblStyle w:val="TableGrid"/>
        <w:tblW w:w="0" w:type="auto"/>
        <w:tblLook w:val="04A0" w:firstRow="1" w:lastRow="0" w:firstColumn="1" w:lastColumn="0" w:noHBand="0" w:noVBand="1"/>
      </w:tblPr>
      <w:tblGrid>
        <w:gridCol w:w="4674"/>
        <w:gridCol w:w="4676"/>
      </w:tblGrid>
      <w:tr w:rsidR="00811ECA" w14:paraId="51D51300" w14:textId="77777777" w:rsidTr="00811ECA">
        <w:tc>
          <w:tcPr>
            <w:tcW w:w="4680" w:type="dxa"/>
          </w:tcPr>
          <w:p w14:paraId="2AA470CA" w14:textId="03AA92D2" w:rsidR="00811ECA" w:rsidRDefault="00811ECA" w:rsidP="009161DB">
            <w:pPr>
              <w:ind w:firstLine="0"/>
            </w:pPr>
            <w:r>
              <w:t>Names</w:t>
            </w:r>
          </w:p>
        </w:tc>
        <w:tc>
          <w:tcPr>
            <w:tcW w:w="4680" w:type="dxa"/>
          </w:tcPr>
          <w:p w14:paraId="0187CD21" w14:textId="7442D4E7" w:rsidR="00811ECA" w:rsidRDefault="00811ECA" w:rsidP="009161DB">
            <w:pPr>
              <w:ind w:firstLine="0"/>
            </w:pPr>
            <w:r>
              <w:t>Responsibility</w:t>
            </w:r>
          </w:p>
        </w:tc>
      </w:tr>
      <w:tr w:rsidR="00811ECA" w14:paraId="2854A931" w14:textId="77777777" w:rsidTr="00811ECA">
        <w:tc>
          <w:tcPr>
            <w:tcW w:w="4680" w:type="dxa"/>
          </w:tcPr>
          <w:p w14:paraId="7646C0B0" w14:textId="32FD1915" w:rsidR="00811ECA" w:rsidRDefault="00811ECA" w:rsidP="009161DB">
            <w:pPr>
              <w:ind w:firstLine="0"/>
            </w:pPr>
            <w:r>
              <w:t>Marcus</w:t>
            </w:r>
          </w:p>
        </w:tc>
        <w:tc>
          <w:tcPr>
            <w:tcW w:w="4680" w:type="dxa"/>
          </w:tcPr>
          <w:p w14:paraId="135B1581" w14:textId="5BF93D1D" w:rsidR="00811ECA" w:rsidRDefault="00811ECA" w:rsidP="009161DB">
            <w:pPr>
              <w:ind w:firstLine="0"/>
            </w:pPr>
            <w:r>
              <w:t>Token.py, ASTNode.py, Lexer.py, Parser.py</w:t>
            </w:r>
          </w:p>
        </w:tc>
      </w:tr>
      <w:tr w:rsidR="00811ECA" w14:paraId="643CE1E4" w14:textId="77777777" w:rsidTr="00811ECA">
        <w:tc>
          <w:tcPr>
            <w:tcW w:w="4680" w:type="dxa"/>
          </w:tcPr>
          <w:p w14:paraId="52EB8089" w14:textId="324F8DCA" w:rsidR="00811ECA" w:rsidRDefault="00811ECA" w:rsidP="009161DB">
            <w:pPr>
              <w:ind w:firstLine="0"/>
            </w:pPr>
            <w:r>
              <w:t xml:space="preserve">Cory </w:t>
            </w:r>
          </w:p>
        </w:tc>
        <w:tc>
          <w:tcPr>
            <w:tcW w:w="4680" w:type="dxa"/>
          </w:tcPr>
          <w:p w14:paraId="2FAEE967" w14:textId="66FBEA53" w:rsidR="00811ECA" w:rsidRDefault="00811ECA" w:rsidP="009161DB">
            <w:pPr>
              <w:ind w:firstLine="0"/>
            </w:pPr>
            <w:r>
              <w:t>BankAccount.py, banking.py</w:t>
            </w:r>
          </w:p>
        </w:tc>
      </w:tr>
      <w:tr w:rsidR="00811ECA" w14:paraId="3DB7C16F" w14:textId="77777777" w:rsidTr="00811ECA">
        <w:tc>
          <w:tcPr>
            <w:tcW w:w="4680" w:type="dxa"/>
          </w:tcPr>
          <w:p w14:paraId="0EB2E0FE" w14:textId="5492402A" w:rsidR="00811ECA" w:rsidRDefault="00811ECA" w:rsidP="009161DB">
            <w:pPr>
              <w:ind w:firstLine="0"/>
            </w:pPr>
            <w:r>
              <w:t>Nou Chai</w:t>
            </w:r>
          </w:p>
        </w:tc>
        <w:tc>
          <w:tcPr>
            <w:tcW w:w="4680" w:type="dxa"/>
          </w:tcPr>
          <w:p w14:paraId="7F6E18BB" w14:textId="7B080C66" w:rsidR="00811ECA" w:rsidRDefault="00811ECA" w:rsidP="009161DB">
            <w:pPr>
              <w:ind w:firstLine="0"/>
            </w:pPr>
            <w:r>
              <w:t>Interpreter.py, spec_testing.py</w:t>
            </w:r>
          </w:p>
        </w:tc>
      </w:tr>
    </w:tbl>
    <w:p w14:paraId="5680EC6F" w14:textId="77777777" w:rsidR="00811ECA" w:rsidRDefault="00811ECA" w:rsidP="009161DB"/>
    <w:p w14:paraId="7589D8DE" w14:textId="5DA9930B" w:rsidR="003B1401" w:rsidRDefault="003B1401" w:rsidP="009161DB">
      <w:r w:rsidRPr="003B1401">
        <w:t xml:space="preserve">When the program starts, ten accounts are loaded automatically so the user can begin testing right away. The table below lists each account number and the owner's name. These accounts are created in the </w:t>
      </w:r>
      <w:proofErr w:type="spellStart"/>
      <w:r w:rsidRPr="003B1401">
        <w:t>create_hard_coded_accounts</w:t>
      </w:r>
      <w:proofErr w:type="spellEnd"/>
      <w:r w:rsidRPr="003B1401">
        <w:t xml:space="preserve"> function inside banking.py.</w:t>
      </w:r>
    </w:p>
    <w:tbl>
      <w:tblPr>
        <w:tblStyle w:val="TableGrid"/>
        <w:tblW w:w="0" w:type="auto"/>
        <w:tblLook w:val="04A0" w:firstRow="1" w:lastRow="0" w:firstColumn="1" w:lastColumn="0" w:noHBand="0" w:noVBand="1"/>
      </w:tblPr>
      <w:tblGrid>
        <w:gridCol w:w="4675"/>
        <w:gridCol w:w="4675"/>
      </w:tblGrid>
      <w:tr w:rsidR="003B1401" w14:paraId="69219358" w14:textId="77777777" w:rsidTr="003B1401">
        <w:tc>
          <w:tcPr>
            <w:tcW w:w="4680" w:type="dxa"/>
          </w:tcPr>
          <w:p w14:paraId="600CAD79" w14:textId="248320C0" w:rsidR="003B1401" w:rsidRDefault="003B1401" w:rsidP="009161DB">
            <w:pPr>
              <w:ind w:firstLine="0"/>
            </w:pPr>
            <w:r>
              <w:t>Account Number</w:t>
            </w:r>
          </w:p>
        </w:tc>
        <w:tc>
          <w:tcPr>
            <w:tcW w:w="4680" w:type="dxa"/>
          </w:tcPr>
          <w:p w14:paraId="6167E0A2" w14:textId="29535AAC" w:rsidR="003B1401" w:rsidRDefault="003B1401" w:rsidP="009161DB">
            <w:pPr>
              <w:ind w:firstLine="0"/>
            </w:pPr>
            <w:r>
              <w:t>Name &amp; Balance</w:t>
            </w:r>
          </w:p>
        </w:tc>
      </w:tr>
      <w:tr w:rsidR="003B1401" w14:paraId="237C098C" w14:textId="77777777" w:rsidTr="003B1401">
        <w:tc>
          <w:tcPr>
            <w:tcW w:w="4680" w:type="dxa"/>
          </w:tcPr>
          <w:p w14:paraId="481E97C5" w14:textId="0AC90299" w:rsidR="003B1401" w:rsidRDefault="003B1401" w:rsidP="009161DB">
            <w:pPr>
              <w:ind w:firstLine="0"/>
            </w:pPr>
            <w:r>
              <w:t>CN123456</w:t>
            </w:r>
          </w:p>
        </w:tc>
        <w:tc>
          <w:tcPr>
            <w:tcW w:w="4680" w:type="dxa"/>
          </w:tcPr>
          <w:p w14:paraId="58B1439F" w14:textId="5FC619EA" w:rsidR="003B1401" w:rsidRDefault="003B1401" w:rsidP="009161DB">
            <w:pPr>
              <w:ind w:firstLine="0"/>
            </w:pPr>
            <w:r>
              <w:t>Cory Nelson - $500.00</w:t>
            </w:r>
          </w:p>
        </w:tc>
      </w:tr>
      <w:tr w:rsidR="003B1401" w14:paraId="47CC4FFE" w14:textId="77777777" w:rsidTr="003B1401">
        <w:tc>
          <w:tcPr>
            <w:tcW w:w="4680" w:type="dxa"/>
          </w:tcPr>
          <w:p w14:paraId="68871114" w14:textId="70A3E247" w:rsidR="003B1401" w:rsidRDefault="003B1401" w:rsidP="009161DB">
            <w:pPr>
              <w:ind w:firstLine="0"/>
            </w:pPr>
            <w:r w:rsidRPr="003B1401">
              <w:t>NT654321</w:t>
            </w:r>
          </w:p>
        </w:tc>
        <w:tc>
          <w:tcPr>
            <w:tcW w:w="4680" w:type="dxa"/>
          </w:tcPr>
          <w:p w14:paraId="20A72893" w14:textId="29160777" w:rsidR="003B1401" w:rsidRDefault="003B1401" w:rsidP="009161DB">
            <w:pPr>
              <w:ind w:firstLine="0"/>
            </w:pPr>
            <w:proofErr w:type="spellStart"/>
            <w:r>
              <w:t>Nouchai</w:t>
            </w:r>
            <w:proofErr w:type="spellEnd"/>
            <w:r>
              <w:t xml:space="preserve"> Thao - $1200.00</w:t>
            </w:r>
          </w:p>
        </w:tc>
      </w:tr>
      <w:tr w:rsidR="003B1401" w14:paraId="3E08257B" w14:textId="77777777" w:rsidTr="003B1401">
        <w:tc>
          <w:tcPr>
            <w:tcW w:w="4680" w:type="dxa"/>
          </w:tcPr>
          <w:p w14:paraId="04258CC8" w14:textId="0B77577C" w:rsidR="003B1401" w:rsidRDefault="003B1401" w:rsidP="009161DB">
            <w:pPr>
              <w:ind w:firstLine="0"/>
            </w:pPr>
            <w:r w:rsidRPr="003B1401">
              <w:t>MH246810</w:t>
            </w:r>
          </w:p>
        </w:tc>
        <w:tc>
          <w:tcPr>
            <w:tcW w:w="4680" w:type="dxa"/>
          </w:tcPr>
          <w:p w14:paraId="2F968F67" w14:textId="62516914" w:rsidR="003B1401" w:rsidRDefault="003B1401" w:rsidP="009161DB">
            <w:pPr>
              <w:ind w:firstLine="0"/>
            </w:pPr>
            <w:r>
              <w:t>Marcus Her – $875.00</w:t>
            </w:r>
          </w:p>
        </w:tc>
      </w:tr>
      <w:tr w:rsidR="003B1401" w14:paraId="5330BB3F" w14:textId="77777777" w:rsidTr="003B1401">
        <w:tc>
          <w:tcPr>
            <w:tcW w:w="4680" w:type="dxa"/>
          </w:tcPr>
          <w:p w14:paraId="5992A8F6" w14:textId="29A4E1A3" w:rsidR="003B1401" w:rsidRDefault="003B1401" w:rsidP="009161DB">
            <w:pPr>
              <w:ind w:firstLine="0"/>
            </w:pPr>
            <w:r w:rsidRPr="003B1401">
              <w:t>BW135790</w:t>
            </w:r>
          </w:p>
        </w:tc>
        <w:tc>
          <w:tcPr>
            <w:tcW w:w="4680" w:type="dxa"/>
          </w:tcPr>
          <w:p w14:paraId="6A68D7EE" w14:textId="1C6AECE2" w:rsidR="003B1401" w:rsidRDefault="003B1401" w:rsidP="009161DB">
            <w:pPr>
              <w:ind w:firstLine="0"/>
            </w:pPr>
            <w:r>
              <w:t>Brian Wilson - $640.00</w:t>
            </w:r>
          </w:p>
        </w:tc>
      </w:tr>
      <w:tr w:rsidR="003B1401" w14:paraId="293C5BBD" w14:textId="77777777" w:rsidTr="003B1401">
        <w:tc>
          <w:tcPr>
            <w:tcW w:w="4680" w:type="dxa"/>
          </w:tcPr>
          <w:p w14:paraId="0F8C4E69" w14:textId="68F666EB" w:rsidR="003B1401" w:rsidRDefault="003B1401" w:rsidP="009161DB">
            <w:pPr>
              <w:ind w:firstLine="0"/>
            </w:pPr>
            <w:r w:rsidRPr="003B1401">
              <w:t>DT112233</w:t>
            </w:r>
          </w:p>
        </w:tc>
        <w:tc>
          <w:tcPr>
            <w:tcW w:w="4680" w:type="dxa"/>
          </w:tcPr>
          <w:p w14:paraId="14A8C28D" w14:textId="122CC92F" w:rsidR="003B1401" w:rsidRDefault="00345769" w:rsidP="009161DB">
            <w:pPr>
              <w:ind w:firstLine="0"/>
            </w:pPr>
            <w:r>
              <w:t>Dana Thomas - $1500.00</w:t>
            </w:r>
          </w:p>
        </w:tc>
      </w:tr>
      <w:tr w:rsidR="003B1401" w14:paraId="413E2061" w14:textId="77777777" w:rsidTr="003B1401">
        <w:tc>
          <w:tcPr>
            <w:tcW w:w="4680" w:type="dxa"/>
          </w:tcPr>
          <w:p w14:paraId="0B982433" w14:textId="64DA3EF2" w:rsidR="003B1401" w:rsidRDefault="00345769" w:rsidP="009161DB">
            <w:pPr>
              <w:ind w:firstLine="0"/>
            </w:pPr>
            <w:r>
              <w:lastRenderedPageBreak/>
              <w:t>EK445566</w:t>
            </w:r>
          </w:p>
        </w:tc>
        <w:tc>
          <w:tcPr>
            <w:tcW w:w="4680" w:type="dxa"/>
          </w:tcPr>
          <w:p w14:paraId="66B17764" w14:textId="5930BA58" w:rsidR="003B1401" w:rsidRDefault="00345769" w:rsidP="009161DB">
            <w:pPr>
              <w:ind w:firstLine="0"/>
            </w:pPr>
            <w:r>
              <w:t>Emily King - $920.00</w:t>
            </w:r>
          </w:p>
        </w:tc>
      </w:tr>
      <w:tr w:rsidR="003B1401" w14:paraId="61C1C29A" w14:textId="77777777" w:rsidTr="003B1401">
        <w:tc>
          <w:tcPr>
            <w:tcW w:w="4680" w:type="dxa"/>
          </w:tcPr>
          <w:p w14:paraId="076CF60B" w14:textId="41EB88DB" w:rsidR="003B1401" w:rsidRDefault="00345769" w:rsidP="009161DB">
            <w:pPr>
              <w:ind w:firstLine="0"/>
            </w:pPr>
            <w:r>
              <w:t>FR778899</w:t>
            </w:r>
          </w:p>
        </w:tc>
        <w:tc>
          <w:tcPr>
            <w:tcW w:w="4680" w:type="dxa"/>
          </w:tcPr>
          <w:p w14:paraId="7A27BE70" w14:textId="0AA1D3CE" w:rsidR="003B1401" w:rsidRDefault="00345769" w:rsidP="009161DB">
            <w:pPr>
              <w:ind w:firstLine="0"/>
            </w:pPr>
            <w:r>
              <w:t>Frank Roberts - $300.00</w:t>
            </w:r>
          </w:p>
        </w:tc>
      </w:tr>
      <w:tr w:rsidR="003B1401" w14:paraId="2FE76EB1" w14:textId="77777777" w:rsidTr="003B1401">
        <w:tc>
          <w:tcPr>
            <w:tcW w:w="4680" w:type="dxa"/>
          </w:tcPr>
          <w:p w14:paraId="615367C8" w14:textId="0DB3CBE0" w:rsidR="003B1401" w:rsidRDefault="00345769" w:rsidP="009161DB">
            <w:pPr>
              <w:ind w:firstLine="0"/>
            </w:pPr>
            <w:r>
              <w:t>GH990011</w:t>
            </w:r>
          </w:p>
        </w:tc>
        <w:tc>
          <w:tcPr>
            <w:tcW w:w="4680" w:type="dxa"/>
          </w:tcPr>
          <w:p w14:paraId="57C15BB1" w14:textId="43D2DD95" w:rsidR="003B1401" w:rsidRDefault="00345769" w:rsidP="009161DB">
            <w:pPr>
              <w:ind w:firstLine="0"/>
            </w:pPr>
            <w:r>
              <w:t>Grace Hill - $2100.00</w:t>
            </w:r>
          </w:p>
        </w:tc>
      </w:tr>
      <w:tr w:rsidR="003B1401" w14:paraId="4B68A616" w14:textId="77777777" w:rsidTr="003B1401">
        <w:tc>
          <w:tcPr>
            <w:tcW w:w="4680" w:type="dxa"/>
          </w:tcPr>
          <w:p w14:paraId="5C8E4A86" w14:textId="41ABB7DA" w:rsidR="003B1401" w:rsidRDefault="00345769" w:rsidP="009161DB">
            <w:pPr>
              <w:ind w:firstLine="0"/>
            </w:pPr>
            <w:r>
              <w:t>IJ223344</w:t>
            </w:r>
          </w:p>
        </w:tc>
        <w:tc>
          <w:tcPr>
            <w:tcW w:w="4680" w:type="dxa"/>
          </w:tcPr>
          <w:p w14:paraId="59CDE8CB" w14:textId="5172DE0B" w:rsidR="003B1401" w:rsidRDefault="00345769" w:rsidP="009161DB">
            <w:pPr>
              <w:ind w:firstLine="0"/>
            </w:pPr>
            <w:r>
              <w:t>Isaac Johnson - $760.00</w:t>
            </w:r>
          </w:p>
        </w:tc>
      </w:tr>
      <w:tr w:rsidR="003B1401" w14:paraId="6EF1A1D5" w14:textId="77777777" w:rsidTr="003B1401">
        <w:tc>
          <w:tcPr>
            <w:tcW w:w="4680" w:type="dxa"/>
          </w:tcPr>
          <w:p w14:paraId="08B87AE1" w14:textId="1FBD283B" w:rsidR="003B1401" w:rsidRDefault="00345769" w:rsidP="009161DB">
            <w:pPr>
              <w:ind w:firstLine="0"/>
            </w:pPr>
            <w:r>
              <w:t>KL556677</w:t>
            </w:r>
          </w:p>
        </w:tc>
        <w:tc>
          <w:tcPr>
            <w:tcW w:w="4680" w:type="dxa"/>
          </w:tcPr>
          <w:p w14:paraId="284EB7E5" w14:textId="3ABCC6CE" w:rsidR="003B1401" w:rsidRDefault="00345769" w:rsidP="009161DB">
            <w:pPr>
              <w:ind w:firstLine="0"/>
            </w:pPr>
            <w:r>
              <w:t>Karen Lewis - $1340.00</w:t>
            </w:r>
          </w:p>
        </w:tc>
      </w:tr>
    </w:tbl>
    <w:p w14:paraId="03E73884" w14:textId="77777777" w:rsidR="003B1401" w:rsidRDefault="003B1401" w:rsidP="009161DB"/>
    <w:p w14:paraId="6873AD46" w14:textId="77777777" w:rsidR="00761E6A" w:rsidRDefault="00761E6A" w:rsidP="00761E6A">
      <w:r w:rsidRPr="00345769">
        <w:t>The grammar for the Banking DSL was written in Extended Backus-Naur Form (EBNF). It defines every valid input the program will accept. The grammar starts with the program rule, which requires either an account number or the EXIT keyword, followed by zero or more commands. Each command is selected by entering a menu number from 1 through 6.</w:t>
      </w:r>
      <w:r>
        <w:t xml:space="preserve"> </w:t>
      </w:r>
      <w:r w:rsidRPr="00761E6A">
        <w:t>The Lexer and Parser use this grammar to classify and structure every command the user enters.</w:t>
      </w:r>
    </w:p>
    <w:p w14:paraId="6AADB195" w14:textId="77777777" w:rsidR="00761E6A" w:rsidRDefault="00761E6A" w:rsidP="00401B19"/>
    <w:p w14:paraId="3488D904" w14:textId="38CB4F4B" w:rsidR="00401B19" w:rsidRDefault="00401B19" w:rsidP="00401B19">
      <w:proofErr w:type="gramStart"/>
      <w:r>
        <w:t>digit ::=</w:t>
      </w:r>
      <w:proofErr w:type="gramEnd"/>
      <w:r>
        <w:t xml:space="preserve"> "0" | "1" | "2" | "3" | "4" | "5" | "6" | "7" | "8" | "9</w:t>
      </w:r>
      <w:proofErr w:type="gramStart"/>
      <w:r>
        <w:t>" ;</w:t>
      </w:r>
      <w:proofErr w:type="gramEnd"/>
    </w:p>
    <w:p w14:paraId="00FA2F45" w14:textId="77777777" w:rsidR="00401B19" w:rsidRDefault="00401B19" w:rsidP="00401B19"/>
    <w:p w14:paraId="18F4221E" w14:textId="77777777" w:rsidR="00401B19" w:rsidRDefault="00401B19" w:rsidP="00401B19">
      <w:proofErr w:type="gramStart"/>
      <w:r>
        <w:t>letter ::=</w:t>
      </w:r>
      <w:proofErr w:type="gramEnd"/>
      <w:r>
        <w:t xml:space="preserve"> "A" | "B" | "C" | "D" | "E" | "F" | "G" | "H" | "I" | "J" | "K" | "L" | "M" | "N"</w:t>
      </w:r>
    </w:p>
    <w:p w14:paraId="68CD8747" w14:textId="77777777" w:rsidR="00401B19" w:rsidRDefault="00401B19" w:rsidP="00401B19">
      <w:r>
        <w:t xml:space="preserve">       | "O" | "P" | "Q" | "R" | "S" | "T" | "U" | "V" | "W" | "X" | "Y" | "Z</w:t>
      </w:r>
      <w:proofErr w:type="gramStart"/>
      <w:r>
        <w:t>" ;</w:t>
      </w:r>
      <w:proofErr w:type="gramEnd"/>
    </w:p>
    <w:p w14:paraId="2FCBA4D8" w14:textId="77777777" w:rsidR="00401B19" w:rsidRDefault="00401B19" w:rsidP="00401B19"/>
    <w:p w14:paraId="327FBFCC" w14:textId="77777777" w:rsidR="00401B19" w:rsidRDefault="00401B19" w:rsidP="00401B19">
      <w:proofErr w:type="gramStart"/>
      <w:r>
        <w:t>integer ::=</w:t>
      </w:r>
      <w:proofErr w:type="gramEnd"/>
      <w:r>
        <w:t xml:space="preserve"> digit, {digit</w:t>
      </w:r>
      <w:proofErr w:type="gramStart"/>
      <w:r>
        <w:t>} ;</w:t>
      </w:r>
      <w:proofErr w:type="gramEnd"/>
    </w:p>
    <w:p w14:paraId="69EDB9F7" w14:textId="77777777" w:rsidR="00401B19" w:rsidRDefault="00401B19" w:rsidP="00401B19"/>
    <w:p w14:paraId="60043629" w14:textId="77777777" w:rsidR="00401B19" w:rsidRDefault="00401B19" w:rsidP="00401B19">
      <w:proofErr w:type="gramStart"/>
      <w:r>
        <w:t>amount ::=</w:t>
      </w:r>
      <w:proofErr w:type="gramEnd"/>
      <w:r>
        <w:t xml:space="preserve"> integer, [ ".", digit, {digit}</w:t>
      </w:r>
      <w:proofErr w:type="gramStart"/>
      <w:r>
        <w:t>] ;</w:t>
      </w:r>
      <w:proofErr w:type="gramEnd"/>
    </w:p>
    <w:p w14:paraId="1C9E9F49" w14:textId="77777777" w:rsidR="00401B19" w:rsidRDefault="00401B19" w:rsidP="00401B19"/>
    <w:p w14:paraId="0C516593" w14:textId="77777777" w:rsidR="00401B19" w:rsidRDefault="00401B19" w:rsidP="00401B19">
      <w:proofErr w:type="gramStart"/>
      <w:r>
        <w:t>name ::=</w:t>
      </w:r>
      <w:proofErr w:type="gramEnd"/>
      <w:r>
        <w:t xml:space="preserve"> letter, {letter</w:t>
      </w:r>
      <w:proofErr w:type="gramStart"/>
      <w:r>
        <w:t>} ;</w:t>
      </w:r>
      <w:proofErr w:type="gramEnd"/>
    </w:p>
    <w:p w14:paraId="29B278C4" w14:textId="77777777" w:rsidR="00401B19" w:rsidRDefault="00401B19" w:rsidP="00401B19"/>
    <w:p w14:paraId="3ECFD22B" w14:textId="77777777" w:rsidR="00401B19" w:rsidRDefault="00401B19" w:rsidP="00401B19">
      <w:proofErr w:type="spellStart"/>
      <w:r>
        <w:t>account_</w:t>
      </w:r>
      <w:proofErr w:type="gramStart"/>
      <w:r>
        <w:t>number</w:t>
      </w:r>
      <w:proofErr w:type="spellEnd"/>
      <w:r>
        <w:t xml:space="preserve"> ::=</w:t>
      </w:r>
      <w:proofErr w:type="gramEnd"/>
      <w:r>
        <w:t xml:space="preserve"> letter, letter, digit, digit, digit, digit, digit, </w:t>
      </w:r>
      <w:proofErr w:type="gramStart"/>
      <w:r>
        <w:t>digit ;</w:t>
      </w:r>
      <w:proofErr w:type="gramEnd"/>
    </w:p>
    <w:p w14:paraId="45BE82BA" w14:textId="77777777" w:rsidR="00401B19" w:rsidRDefault="00401B19" w:rsidP="00401B19"/>
    <w:p w14:paraId="38AA01DF" w14:textId="77777777" w:rsidR="00401B19" w:rsidRDefault="00401B19" w:rsidP="00401B19">
      <w:proofErr w:type="gramStart"/>
      <w:r>
        <w:t>exit ::=</w:t>
      </w:r>
      <w:proofErr w:type="gramEnd"/>
      <w:r>
        <w:t xml:space="preserve"> "EXIT</w:t>
      </w:r>
      <w:proofErr w:type="gramStart"/>
      <w:r>
        <w:t>" ;</w:t>
      </w:r>
      <w:proofErr w:type="gramEnd"/>
    </w:p>
    <w:p w14:paraId="6D169BDB" w14:textId="77777777" w:rsidR="00401B19" w:rsidRDefault="00401B19" w:rsidP="00401B19"/>
    <w:p w14:paraId="17660437" w14:textId="77777777" w:rsidR="00401B19" w:rsidRDefault="00401B19" w:rsidP="00401B19">
      <w:proofErr w:type="spellStart"/>
      <w:r>
        <w:t>menu_</w:t>
      </w:r>
      <w:proofErr w:type="gramStart"/>
      <w:r>
        <w:t>choice</w:t>
      </w:r>
      <w:proofErr w:type="spellEnd"/>
      <w:r>
        <w:t xml:space="preserve"> ::=</w:t>
      </w:r>
      <w:proofErr w:type="gramEnd"/>
      <w:r>
        <w:t xml:space="preserve"> "1" | "2" | "3" | "4" | "5" | "6" | </w:t>
      </w:r>
      <w:proofErr w:type="gramStart"/>
      <w:r>
        <w:t>exit ;</w:t>
      </w:r>
      <w:proofErr w:type="gramEnd"/>
    </w:p>
    <w:p w14:paraId="3FBC7BEF" w14:textId="77777777" w:rsidR="00401B19" w:rsidRDefault="00401B19" w:rsidP="00401B19"/>
    <w:p w14:paraId="3CEB6461" w14:textId="77777777" w:rsidR="00401B19" w:rsidRDefault="00401B19" w:rsidP="00401B19">
      <w:proofErr w:type="gramStart"/>
      <w:r>
        <w:t>deposit ::=</w:t>
      </w:r>
      <w:proofErr w:type="gramEnd"/>
      <w:r>
        <w:t xml:space="preserve"> "1", </w:t>
      </w:r>
      <w:proofErr w:type="gramStart"/>
      <w:r>
        <w:t>amount ;</w:t>
      </w:r>
      <w:proofErr w:type="gramEnd"/>
    </w:p>
    <w:p w14:paraId="2D76ADF0" w14:textId="77777777" w:rsidR="00401B19" w:rsidRDefault="00401B19" w:rsidP="00401B19"/>
    <w:p w14:paraId="3CFB9BB7" w14:textId="77777777" w:rsidR="00401B19" w:rsidRDefault="00401B19" w:rsidP="00401B19">
      <w:proofErr w:type="gramStart"/>
      <w:r>
        <w:t>withdrawal ::=</w:t>
      </w:r>
      <w:proofErr w:type="gramEnd"/>
      <w:r>
        <w:t xml:space="preserve"> "2", </w:t>
      </w:r>
      <w:proofErr w:type="gramStart"/>
      <w:r>
        <w:t>amount ;</w:t>
      </w:r>
      <w:proofErr w:type="gramEnd"/>
    </w:p>
    <w:p w14:paraId="1B9198EB" w14:textId="77777777" w:rsidR="00401B19" w:rsidRDefault="00401B19" w:rsidP="00401B19"/>
    <w:p w14:paraId="3BA43641" w14:textId="77777777" w:rsidR="00401B19" w:rsidRDefault="00401B19" w:rsidP="00401B19">
      <w:proofErr w:type="spellStart"/>
      <w:r>
        <w:t>check_</w:t>
      </w:r>
      <w:proofErr w:type="gramStart"/>
      <w:r>
        <w:t>balance</w:t>
      </w:r>
      <w:proofErr w:type="spellEnd"/>
      <w:r>
        <w:t xml:space="preserve"> ::=</w:t>
      </w:r>
      <w:proofErr w:type="gramEnd"/>
      <w:r>
        <w:t xml:space="preserve"> "3</w:t>
      </w:r>
      <w:proofErr w:type="gramStart"/>
      <w:r>
        <w:t>" ;</w:t>
      </w:r>
      <w:proofErr w:type="gramEnd"/>
    </w:p>
    <w:p w14:paraId="25C22F03" w14:textId="77777777" w:rsidR="00401B19" w:rsidRDefault="00401B19" w:rsidP="00401B19"/>
    <w:p w14:paraId="25923FF0" w14:textId="77777777" w:rsidR="00401B19" w:rsidRDefault="00401B19" w:rsidP="00401B19">
      <w:proofErr w:type="spellStart"/>
      <w:r>
        <w:t>create_</w:t>
      </w:r>
      <w:proofErr w:type="gramStart"/>
      <w:r>
        <w:t>account</w:t>
      </w:r>
      <w:proofErr w:type="spellEnd"/>
      <w:r>
        <w:t xml:space="preserve"> ::=</w:t>
      </w:r>
      <w:proofErr w:type="gramEnd"/>
      <w:r>
        <w:t xml:space="preserve"> "4", name, name, </w:t>
      </w:r>
      <w:proofErr w:type="spellStart"/>
      <w:r>
        <w:t>account_number</w:t>
      </w:r>
      <w:proofErr w:type="spellEnd"/>
      <w:r>
        <w:t xml:space="preserve">, </w:t>
      </w:r>
      <w:proofErr w:type="gramStart"/>
      <w:r>
        <w:t>amount ;</w:t>
      </w:r>
      <w:proofErr w:type="gramEnd"/>
    </w:p>
    <w:p w14:paraId="76AB965A" w14:textId="77777777" w:rsidR="00401B19" w:rsidRDefault="00401B19" w:rsidP="00401B19"/>
    <w:p w14:paraId="2FB3F56E" w14:textId="77777777" w:rsidR="00401B19" w:rsidRDefault="00401B19" w:rsidP="00401B19">
      <w:proofErr w:type="spellStart"/>
      <w:r>
        <w:t>check_other_</w:t>
      </w:r>
      <w:proofErr w:type="gramStart"/>
      <w:r>
        <w:t>account</w:t>
      </w:r>
      <w:proofErr w:type="spellEnd"/>
      <w:r>
        <w:t xml:space="preserve"> ::=</w:t>
      </w:r>
      <w:proofErr w:type="gramEnd"/>
      <w:r>
        <w:t xml:space="preserve"> "5", </w:t>
      </w:r>
      <w:proofErr w:type="spellStart"/>
      <w:r>
        <w:t>account_</w:t>
      </w:r>
      <w:proofErr w:type="gramStart"/>
      <w:r>
        <w:t>number</w:t>
      </w:r>
      <w:proofErr w:type="spellEnd"/>
      <w:r>
        <w:t xml:space="preserve"> ;</w:t>
      </w:r>
      <w:proofErr w:type="gramEnd"/>
    </w:p>
    <w:p w14:paraId="25DB44D2" w14:textId="77777777" w:rsidR="00401B19" w:rsidRDefault="00401B19" w:rsidP="00401B19"/>
    <w:p w14:paraId="67EBE72E" w14:textId="77777777" w:rsidR="00401B19" w:rsidRDefault="00401B19" w:rsidP="00401B19">
      <w:proofErr w:type="spellStart"/>
      <w:r>
        <w:t>exit_</w:t>
      </w:r>
      <w:proofErr w:type="gramStart"/>
      <w:r>
        <w:t>program</w:t>
      </w:r>
      <w:proofErr w:type="spellEnd"/>
      <w:r>
        <w:t xml:space="preserve"> ::=</w:t>
      </w:r>
      <w:proofErr w:type="gramEnd"/>
      <w:r>
        <w:t xml:space="preserve"> "6" | </w:t>
      </w:r>
      <w:proofErr w:type="gramStart"/>
      <w:r>
        <w:t>exit ;</w:t>
      </w:r>
      <w:proofErr w:type="gramEnd"/>
    </w:p>
    <w:p w14:paraId="6010C712" w14:textId="77777777" w:rsidR="00401B19" w:rsidRDefault="00401B19" w:rsidP="00401B19"/>
    <w:p w14:paraId="7EB1E4F0" w14:textId="77777777" w:rsidR="00401B19" w:rsidRDefault="00401B19" w:rsidP="00401B19">
      <w:proofErr w:type="gramStart"/>
      <w:r>
        <w:t>command ::=</w:t>
      </w:r>
      <w:proofErr w:type="gramEnd"/>
      <w:r>
        <w:t xml:space="preserve"> deposit | withdrawal | </w:t>
      </w:r>
      <w:proofErr w:type="spellStart"/>
      <w:r>
        <w:t>check_balance</w:t>
      </w:r>
      <w:proofErr w:type="spellEnd"/>
      <w:r>
        <w:t xml:space="preserve"> | </w:t>
      </w:r>
      <w:proofErr w:type="spellStart"/>
      <w:r>
        <w:t>create_account</w:t>
      </w:r>
      <w:proofErr w:type="spellEnd"/>
      <w:r>
        <w:t xml:space="preserve"> | </w:t>
      </w:r>
      <w:proofErr w:type="spellStart"/>
      <w:r>
        <w:t>check_other_account</w:t>
      </w:r>
      <w:proofErr w:type="spellEnd"/>
      <w:r>
        <w:t xml:space="preserve"> | </w:t>
      </w:r>
      <w:proofErr w:type="spellStart"/>
      <w:r>
        <w:t>exit_</w:t>
      </w:r>
      <w:proofErr w:type="gramStart"/>
      <w:r>
        <w:t>program</w:t>
      </w:r>
      <w:proofErr w:type="spellEnd"/>
      <w:r>
        <w:t xml:space="preserve"> ;</w:t>
      </w:r>
      <w:proofErr w:type="gramEnd"/>
    </w:p>
    <w:p w14:paraId="09A8BE81" w14:textId="77777777" w:rsidR="00401B19" w:rsidRDefault="00401B19" w:rsidP="00401B19"/>
    <w:p w14:paraId="29A12352" w14:textId="77777777" w:rsidR="00401B19" w:rsidRDefault="00401B19" w:rsidP="00401B19">
      <w:proofErr w:type="gramStart"/>
      <w:r>
        <w:t>program ::=</w:t>
      </w:r>
      <w:proofErr w:type="gramEnd"/>
      <w:r>
        <w:t xml:space="preserve"> (</w:t>
      </w:r>
      <w:proofErr w:type="spellStart"/>
      <w:r>
        <w:t>account_number</w:t>
      </w:r>
      <w:proofErr w:type="spellEnd"/>
      <w:r>
        <w:t xml:space="preserve"> | exit), {command</w:t>
      </w:r>
      <w:proofErr w:type="gramStart"/>
      <w:r>
        <w:t>} ;</w:t>
      </w:r>
      <w:proofErr w:type="gramEnd"/>
    </w:p>
    <w:p w14:paraId="3EF333E7" w14:textId="77777777" w:rsidR="00761E6A" w:rsidRDefault="00761E6A" w:rsidP="00401B19"/>
    <w:p w14:paraId="0AD20B00" w14:textId="77777777" w:rsidR="00761E6A" w:rsidRDefault="00761E6A" w:rsidP="00401B19"/>
    <w:p w14:paraId="18EA31E4" w14:textId="77777777" w:rsidR="00761E6A" w:rsidRDefault="00761E6A" w:rsidP="00401B19"/>
    <w:p w14:paraId="670B5EB1" w14:textId="77777777" w:rsidR="00345769" w:rsidRDefault="00345769" w:rsidP="00345769">
      <w:r>
        <w:lastRenderedPageBreak/>
        <w:t>The program follows a pipeline design. When the user enters a command, it travels through four stages before any action is taken on a bank account.</w:t>
      </w:r>
    </w:p>
    <w:p w14:paraId="240611CE" w14:textId="77777777" w:rsidR="00345769" w:rsidRDefault="00345769" w:rsidP="00345769">
      <w:r>
        <w:t>The Lexer receives the raw input string and splits it on whitespace. Each word is classified as a Token using regular expressions that match the EBNF rules. The result is an ordered list of Token objects passed to the Parser.</w:t>
      </w:r>
    </w:p>
    <w:p w14:paraId="6E603A3C" w14:textId="77777777" w:rsidR="00345769" w:rsidRDefault="00345769" w:rsidP="00345769">
      <w:r>
        <w:t xml:space="preserve">The Parser reads the token list and builds an Abstract Syntax Tree (AST) made up of </w:t>
      </w:r>
      <w:proofErr w:type="spellStart"/>
      <w:r>
        <w:t>ASTNode</w:t>
      </w:r>
      <w:proofErr w:type="spellEnd"/>
      <w:r>
        <w:t xml:space="preserve"> objects. Each private method in the Parser corresponds to one EBNF grammar rule. If the token stream does not match the grammar, the Parser returns an ERROR node instead of crashing.</w:t>
      </w:r>
    </w:p>
    <w:p w14:paraId="3D811D7E" w14:textId="77777777" w:rsidR="00345769" w:rsidRDefault="00345769" w:rsidP="00345769">
      <w:r>
        <w:t xml:space="preserve">The Interpreter walks the AST and calls the appropriate </w:t>
      </w:r>
      <w:proofErr w:type="spellStart"/>
      <w:r>
        <w:t>BankAccount</w:t>
      </w:r>
      <w:proofErr w:type="spellEnd"/>
      <w:r>
        <w:t xml:space="preserve"> methods. For example, a DEPOSIT node causes the Interpreter to call </w:t>
      </w:r>
      <w:proofErr w:type="gramStart"/>
      <w:r>
        <w:t>deposit(</w:t>
      </w:r>
      <w:proofErr w:type="gramEnd"/>
      <w:r>
        <w:t>) on the active account with the amount stored in the child AMOUNT node.</w:t>
      </w:r>
    </w:p>
    <w:p w14:paraId="2F0DDDE7" w14:textId="7D465BED" w:rsidR="00345769" w:rsidRDefault="00345769" w:rsidP="0017120C">
      <w:r>
        <w:t xml:space="preserve">The </w:t>
      </w:r>
      <w:proofErr w:type="spellStart"/>
      <w:r>
        <w:t>BankAccount</w:t>
      </w:r>
      <w:proofErr w:type="spellEnd"/>
      <w:r>
        <w:t xml:space="preserve"> class stores account data privately and exposes methods for depositing, withdrawing, and checking the balance. All data is accessed through getters and setters.</w:t>
      </w:r>
    </w:p>
    <w:p w14:paraId="37C254B6" w14:textId="77777777" w:rsidR="00345769" w:rsidRDefault="00345769" w:rsidP="00345769">
      <w:r>
        <w:t>The chart below shows the relationship between the files and classes in the program. banking.py sits at the top and coordinates all other components.</w:t>
      </w:r>
    </w:p>
    <w:p w14:paraId="3538968C" w14:textId="77777777" w:rsidR="00345769" w:rsidRDefault="00345769" w:rsidP="00345769"/>
    <w:tbl>
      <w:tblPr>
        <w:tblStyle w:val="TableGrid"/>
        <w:tblW w:w="0" w:type="auto"/>
        <w:tblLook w:val="04A0" w:firstRow="1" w:lastRow="0" w:firstColumn="1" w:lastColumn="0" w:noHBand="0" w:noVBand="1"/>
      </w:tblPr>
      <w:tblGrid>
        <w:gridCol w:w="4675"/>
        <w:gridCol w:w="4675"/>
      </w:tblGrid>
      <w:tr w:rsidR="00345769" w14:paraId="418FAD21" w14:textId="77777777" w:rsidTr="00345769">
        <w:tc>
          <w:tcPr>
            <w:tcW w:w="4680" w:type="dxa"/>
          </w:tcPr>
          <w:p w14:paraId="021E2D6C" w14:textId="341ED18F" w:rsidR="00345769" w:rsidRDefault="00345769" w:rsidP="00345769">
            <w:pPr>
              <w:ind w:firstLine="0"/>
            </w:pPr>
            <w:r>
              <w:t>File Name</w:t>
            </w:r>
          </w:p>
        </w:tc>
        <w:tc>
          <w:tcPr>
            <w:tcW w:w="4680" w:type="dxa"/>
          </w:tcPr>
          <w:p w14:paraId="5AC1380A" w14:textId="3904D939" w:rsidR="00345769" w:rsidRDefault="00345769" w:rsidP="00345769">
            <w:pPr>
              <w:ind w:firstLine="0"/>
            </w:pPr>
            <w:r>
              <w:t>Role</w:t>
            </w:r>
          </w:p>
        </w:tc>
      </w:tr>
      <w:tr w:rsidR="00345769" w14:paraId="52840BA3" w14:textId="77777777" w:rsidTr="00345769">
        <w:tc>
          <w:tcPr>
            <w:tcW w:w="4680" w:type="dxa"/>
          </w:tcPr>
          <w:p w14:paraId="3FF19F22" w14:textId="7D2C8404" w:rsidR="00345769" w:rsidRDefault="00345769" w:rsidP="00345769">
            <w:pPr>
              <w:ind w:firstLine="0"/>
            </w:pPr>
            <w:r>
              <w:t>Banking.py (main)</w:t>
            </w:r>
          </w:p>
        </w:tc>
        <w:tc>
          <w:tcPr>
            <w:tcW w:w="4680" w:type="dxa"/>
          </w:tcPr>
          <w:p w14:paraId="3372B484" w14:textId="0453BB10" w:rsidR="00345769" w:rsidRDefault="00345769" w:rsidP="00345769">
            <w:pPr>
              <w:ind w:firstLine="0"/>
            </w:pPr>
            <w:r>
              <w:t>Runs the menu</w:t>
            </w:r>
          </w:p>
        </w:tc>
      </w:tr>
      <w:tr w:rsidR="00345769" w14:paraId="62D96061" w14:textId="77777777" w:rsidTr="00345769">
        <w:tc>
          <w:tcPr>
            <w:tcW w:w="4680" w:type="dxa"/>
          </w:tcPr>
          <w:p w14:paraId="2EBF4455" w14:textId="1C9D9E8C" w:rsidR="00345769" w:rsidRDefault="00345769" w:rsidP="00345769">
            <w:pPr>
              <w:ind w:firstLine="0"/>
            </w:pPr>
            <w:r>
              <w:t>BankAccount.py</w:t>
            </w:r>
          </w:p>
        </w:tc>
        <w:tc>
          <w:tcPr>
            <w:tcW w:w="4680" w:type="dxa"/>
          </w:tcPr>
          <w:p w14:paraId="7AAD3BBB" w14:textId="6C461D01" w:rsidR="00345769" w:rsidRDefault="00345769" w:rsidP="00345769">
            <w:pPr>
              <w:ind w:firstLine="0"/>
            </w:pPr>
            <w:r>
              <w:t>Stores the account data such as deposit, withdraw, and balance</w:t>
            </w:r>
          </w:p>
        </w:tc>
      </w:tr>
      <w:tr w:rsidR="00345769" w14:paraId="22C2E8E7" w14:textId="77777777" w:rsidTr="00345769">
        <w:tc>
          <w:tcPr>
            <w:tcW w:w="4680" w:type="dxa"/>
          </w:tcPr>
          <w:p w14:paraId="4853555C" w14:textId="12A7A375" w:rsidR="00345769" w:rsidRDefault="00345769" w:rsidP="00345769">
            <w:pPr>
              <w:ind w:firstLine="0"/>
            </w:pPr>
            <w:r>
              <w:t>Lexer.py</w:t>
            </w:r>
          </w:p>
        </w:tc>
        <w:tc>
          <w:tcPr>
            <w:tcW w:w="4680" w:type="dxa"/>
          </w:tcPr>
          <w:p w14:paraId="3FFE8862" w14:textId="4DA393FA" w:rsidR="00345769" w:rsidRDefault="00345769" w:rsidP="00345769">
            <w:pPr>
              <w:ind w:firstLine="0"/>
            </w:pPr>
            <w:proofErr w:type="spellStart"/>
            <w:r>
              <w:t>Token</w:t>
            </w:r>
            <w:r w:rsidR="006F15C9">
              <w:t>i</w:t>
            </w:r>
            <w:proofErr w:type="spellEnd"/>
            <w:r w:rsidR="00761E6A">
              <w:t xml:space="preserve"> </w:t>
            </w:r>
            <w:proofErr w:type="spellStart"/>
            <w:r w:rsidR="00761E6A">
              <w:t>THROUG</w:t>
            </w:r>
            <w:r w:rsidR="006F15C9">
              <w:t>ze</w:t>
            </w:r>
            <w:proofErr w:type="spellEnd"/>
            <w:r>
              <w:t xml:space="preserve"> the input string</w:t>
            </w:r>
          </w:p>
        </w:tc>
      </w:tr>
      <w:tr w:rsidR="00345769" w14:paraId="24C383B2" w14:textId="77777777" w:rsidTr="00345769">
        <w:tc>
          <w:tcPr>
            <w:tcW w:w="4680" w:type="dxa"/>
          </w:tcPr>
          <w:p w14:paraId="2A6D9C78" w14:textId="6C1183F2" w:rsidR="00345769" w:rsidRDefault="00345769" w:rsidP="00345769">
            <w:pPr>
              <w:ind w:firstLine="0"/>
            </w:pPr>
            <w:r>
              <w:t>Token.py</w:t>
            </w:r>
          </w:p>
        </w:tc>
        <w:tc>
          <w:tcPr>
            <w:tcW w:w="4680" w:type="dxa"/>
          </w:tcPr>
          <w:p w14:paraId="4A186410" w14:textId="50ACD1DB" w:rsidR="00345769" w:rsidRDefault="00345769" w:rsidP="00345769">
            <w:pPr>
              <w:ind w:firstLine="0"/>
            </w:pPr>
            <w:r>
              <w:t>Holds one word as a type + value</w:t>
            </w:r>
          </w:p>
        </w:tc>
      </w:tr>
      <w:tr w:rsidR="00345769" w14:paraId="217FDAAD" w14:textId="77777777" w:rsidTr="00345769">
        <w:tc>
          <w:tcPr>
            <w:tcW w:w="4680" w:type="dxa"/>
          </w:tcPr>
          <w:p w14:paraId="7B9FFAE2" w14:textId="7ADB9F46" w:rsidR="00345769" w:rsidRDefault="00345769" w:rsidP="00345769">
            <w:pPr>
              <w:ind w:firstLine="0"/>
            </w:pPr>
            <w:r>
              <w:t>Parser</w:t>
            </w:r>
            <w:r w:rsidR="006F15C9">
              <w:t>.py</w:t>
            </w:r>
          </w:p>
        </w:tc>
        <w:tc>
          <w:tcPr>
            <w:tcW w:w="4680" w:type="dxa"/>
          </w:tcPr>
          <w:p w14:paraId="4368AB49" w14:textId="6F12193C" w:rsidR="00345769" w:rsidRDefault="00345769" w:rsidP="00345769">
            <w:pPr>
              <w:ind w:firstLine="0"/>
            </w:pPr>
            <w:r>
              <w:t>Builds the AST from the Token</w:t>
            </w:r>
          </w:p>
        </w:tc>
      </w:tr>
      <w:tr w:rsidR="00345769" w14:paraId="0C6342A9" w14:textId="77777777" w:rsidTr="00345769">
        <w:tc>
          <w:tcPr>
            <w:tcW w:w="4680" w:type="dxa"/>
          </w:tcPr>
          <w:p w14:paraId="40F4D971" w14:textId="45C47BA9" w:rsidR="00345769" w:rsidRDefault="00345769" w:rsidP="00345769">
            <w:pPr>
              <w:ind w:firstLine="0"/>
            </w:pPr>
            <w:r>
              <w:t>ASTNode</w:t>
            </w:r>
            <w:r w:rsidR="006F15C9">
              <w:t>.py</w:t>
            </w:r>
          </w:p>
        </w:tc>
        <w:tc>
          <w:tcPr>
            <w:tcW w:w="4680" w:type="dxa"/>
          </w:tcPr>
          <w:p w14:paraId="0C469F8B" w14:textId="0DDB1D07" w:rsidR="00345769" w:rsidRDefault="00345769" w:rsidP="00345769">
            <w:pPr>
              <w:ind w:firstLine="0"/>
            </w:pPr>
            <w:r>
              <w:t xml:space="preserve">One node in the AST </w:t>
            </w:r>
          </w:p>
        </w:tc>
      </w:tr>
      <w:tr w:rsidR="00345769" w14:paraId="2FD473F5" w14:textId="77777777" w:rsidTr="00345769">
        <w:tc>
          <w:tcPr>
            <w:tcW w:w="4680" w:type="dxa"/>
          </w:tcPr>
          <w:p w14:paraId="5700F27C" w14:textId="644C623B" w:rsidR="00345769" w:rsidRDefault="00345769" w:rsidP="00345769">
            <w:pPr>
              <w:ind w:firstLine="0"/>
            </w:pPr>
            <w:r>
              <w:t>Interpreter</w:t>
            </w:r>
            <w:r w:rsidR="006F15C9">
              <w:t>.py</w:t>
            </w:r>
          </w:p>
        </w:tc>
        <w:tc>
          <w:tcPr>
            <w:tcW w:w="4680" w:type="dxa"/>
          </w:tcPr>
          <w:p w14:paraId="5A635583" w14:textId="28E885CD" w:rsidR="00345769" w:rsidRDefault="00345769" w:rsidP="00345769">
            <w:pPr>
              <w:ind w:firstLine="0"/>
            </w:pPr>
            <w:r>
              <w:t>Reads AST and executes the commands</w:t>
            </w:r>
          </w:p>
        </w:tc>
      </w:tr>
      <w:tr w:rsidR="00345769" w14:paraId="0FCD596C" w14:textId="77777777" w:rsidTr="00345769">
        <w:tc>
          <w:tcPr>
            <w:tcW w:w="4680" w:type="dxa"/>
          </w:tcPr>
          <w:p w14:paraId="04715107" w14:textId="1B85B52C" w:rsidR="00345769" w:rsidRDefault="00345769" w:rsidP="00345769">
            <w:pPr>
              <w:ind w:firstLine="0"/>
            </w:pPr>
            <w:r>
              <w:t>Spec_testing.py</w:t>
            </w:r>
          </w:p>
        </w:tc>
        <w:tc>
          <w:tcPr>
            <w:tcW w:w="4680" w:type="dxa"/>
          </w:tcPr>
          <w:p w14:paraId="0A3E36EA" w14:textId="2EBFED3B" w:rsidR="00345769" w:rsidRDefault="00345769" w:rsidP="00345769">
            <w:pPr>
              <w:ind w:firstLine="0"/>
            </w:pPr>
            <w:r>
              <w:t xml:space="preserve">Runs the unit test on </w:t>
            </w:r>
            <w:proofErr w:type="spellStart"/>
            <w:r>
              <w:t>BankAccount</w:t>
            </w:r>
            <w:proofErr w:type="spellEnd"/>
            <w:r>
              <w:t xml:space="preserve"> and the DSL pipeline</w:t>
            </w:r>
          </w:p>
        </w:tc>
      </w:tr>
    </w:tbl>
    <w:p w14:paraId="71A310BE" w14:textId="77777777" w:rsidR="00345769" w:rsidRDefault="00345769" w:rsidP="0017120C">
      <w:pPr>
        <w:ind w:firstLine="0"/>
      </w:pPr>
    </w:p>
    <w:p w14:paraId="5EB4A5A3" w14:textId="4A3336B6" w:rsidR="0017120C" w:rsidRDefault="0017120C" w:rsidP="00345769">
      <w:r w:rsidRPr="0017120C">
        <w:lastRenderedPageBreak/>
        <w:drawing>
          <wp:inline distT="0" distB="0" distL="0" distR="0" wp14:anchorId="29C6B950" wp14:editId="469B889F">
            <wp:extent cx="5943600" cy="3469005"/>
            <wp:effectExtent l="0" t="0" r="0" b="0"/>
            <wp:docPr id="160765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5351" name=""/>
                    <pic:cNvPicPr/>
                  </pic:nvPicPr>
                  <pic:blipFill>
                    <a:blip r:embed="rId9"/>
                    <a:stretch>
                      <a:fillRect/>
                    </a:stretch>
                  </pic:blipFill>
                  <pic:spPr>
                    <a:xfrm>
                      <a:off x="0" y="0"/>
                      <a:ext cx="5943600" cy="3469005"/>
                    </a:xfrm>
                    <a:prstGeom prst="rect">
                      <a:avLst/>
                    </a:prstGeom>
                  </pic:spPr>
                </pic:pic>
              </a:graphicData>
            </a:graphic>
          </wp:inline>
        </w:drawing>
      </w:r>
    </w:p>
    <w:p w14:paraId="17C63DD7" w14:textId="77777777" w:rsidR="00345769" w:rsidRDefault="00345769" w:rsidP="00345769"/>
    <w:p w14:paraId="7CF8A196" w14:textId="77777777" w:rsidR="004C33DE" w:rsidRDefault="004C33DE" w:rsidP="004C33DE">
      <w:r>
        <w:t>Token.py</w:t>
      </w:r>
    </w:p>
    <w:p w14:paraId="096DCBA7" w14:textId="4B03F56E" w:rsidR="004C33DE" w:rsidRDefault="004C33DE" w:rsidP="004C33DE">
      <w:r>
        <w:t>Defines the Token class and seven token-type constants. A Token is a labeled container pairing a type string (such as MENU_CHOICE or ACCOUNT_NUMBER) with a value. All fields are private and accessed through getters.</w:t>
      </w:r>
    </w:p>
    <w:p w14:paraId="542A73AC" w14:textId="77777777" w:rsidR="004C33DE" w:rsidRDefault="004C33DE" w:rsidP="004C33DE">
      <w:r>
        <w:t>ASTNode.py</w:t>
      </w:r>
    </w:p>
    <w:p w14:paraId="7024C9E7" w14:textId="71EB61F6" w:rsidR="004C33DE" w:rsidRDefault="004C33DE" w:rsidP="004C33DE">
      <w:r>
        <w:t xml:space="preserve">Defines the </w:t>
      </w:r>
      <w:proofErr w:type="spellStart"/>
      <w:r>
        <w:t>ASTNode</w:t>
      </w:r>
      <w:proofErr w:type="spellEnd"/>
      <w:r>
        <w:t xml:space="preserve"> class used to build the Abstract Syntax Tree. Each node stores a type label, an optional value, and an optional list of child nodes. The __</w:t>
      </w:r>
      <w:proofErr w:type="spellStart"/>
      <w:r>
        <w:t>build_repr</w:t>
      </w:r>
      <w:proofErr w:type="spellEnd"/>
      <w:r>
        <w:t xml:space="preserve"> method recursively prints the tree with indentation for readable output.</w:t>
      </w:r>
    </w:p>
    <w:p w14:paraId="4E62A285" w14:textId="77777777" w:rsidR="004C33DE" w:rsidRDefault="004C33DE" w:rsidP="004C33DE">
      <w:r>
        <w:t>Lexer.py</w:t>
      </w:r>
    </w:p>
    <w:p w14:paraId="10A513F6" w14:textId="6E1A14DF" w:rsidR="004C33DE" w:rsidRDefault="004C33DE" w:rsidP="004C33DE">
      <w:r>
        <w:t>Defines the Lexer class. The tokenize method splits the input on whitespace and passes each word to __</w:t>
      </w:r>
      <w:proofErr w:type="spellStart"/>
      <w:r>
        <w:t>classify_word</w:t>
      </w:r>
      <w:proofErr w:type="spellEnd"/>
      <w:r>
        <w:t xml:space="preserve">, which tests four compiled regex patterns in priority order. EXIT </w:t>
      </w:r>
      <w:r>
        <w:lastRenderedPageBreak/>
        <w:t>is checked first so it is not misclassified as a name. Account numbers are checked before plain names for the same reason. An EOF token is appended at the end of every list.</w:t>
      </w:r>
    </w:p>
    <w:p w14:paraId="27FB8B7A" w14:textId="77777777" w:rsidR="004C33DE" w:rsidRDefault="004C33DE" w:rsidP="004C33DE">
      <w:r>
        <w:t>Parser.py</w:t>
      </w:r>
    </w:p>
    <w:p w14:paraId="5FF87CD2" w14:textId="799FAE9D" w:rsidR="004C33DE" w:rsidRDefault="004C33DE" w:rsidP="004C33DE">
      <w:r>
        <w:t xml:space="preserve">Defines the Parser class. Each private method maps to one EBNF grammar rule. The entry point </w:t>
      </w:r>
      <w:proofErr w:type="gramStart"/>
      <w:r>
        <w:t>parse(</w:t>
      </w:r>
      <w:proofErr w:type="gramEnd"/>
      <w:r>
        <w:t>) calls __</w:t>
      </w:r>
      <w:proofErr w:type="spellStart"/>
      <w:r>
        <w:t>parse_</w:t>
      </w:r>
      <w:proofErr w:type="gramStart"/>
      <w:r>
        <w:t>program</w:t>
      </w:r>
      <w:proofErr w:type="spellEnd"/>
      <w:r>
        <w:t>(</w:t>
      </w:r>
      <w:proofErr w:type="gramEnd"/>
      <w:r>
        <w:t>), which reads the account number or EXIT token, then loops consuming commands until EOF. Menu choice digits route to the matching command parser through __</w:t>
      </w:r>
      <w:proofErr w:type="spellStart"/>
      <w:r>
        <w:t>route_</w:t>
      </w:r>
      <w:proofErr w:type="gramStart"/>
      <w:r>
        <w:t>command</w:t>
      </w:r>
      <w:proofErr w:type="spellEnd"/>
      <w:r>
        <w:t>(</w:t>
      </w:r>
      <w:proofErr w:type="gramEnd"/>
      <w:r>
        <w:t>). Bad input produces an ERROR node with a descriptive message.</w:t>
      </w:r>
    </w:p>
    <w:p w14:paraId="5AD96804" w14:textId="77777777" w:rsidR="004C33DE" w:rsidRDefault="004C33DE" w:rsidP="004C33DE">
      <w:r>
        <w:t>Interpreter.py</w:t>
      </w:r>
    </w:p>
    <w:p w14:paraId="60EB6B5A" w14:textId="7DFAA3C2" w:rsidR="004C33DE" w:rsidRDefault="004C33DE" w:rsidP="004C33DE">
      <w:r>
        <w:t xml:space="preserve">Defines the Interpreter class. It walks the AST returned by the Parser and calls the appropriate </w:t>
      </w:r>
      <w:proofErr w:type="spellStart"/>
      <w:r>
        <w:t>BankAccount</w:t>
      </w:r>
      <w:proofErr w:type="spellEnd"/>
      <w:r>
        <w:t xml:space="preserve"> methods based on node type. A DEPOSIT node triggers a deposit, a WITHDRAWAL node triggers a withdrawal, and so on.</w:t>
      </w:r>
    </w:p>
    <w:p w14:paraId="42823503" w14:textId="77777777" w:rsidR="004C33DE" w:rsidRDefault="004C33DE" w:rsidP="004C33DE">
      <w:r>
        <w:t>BankAccount.py</w:t>
      </w:r>
    </w:p>
    <w:p w14:paraId="49E0D535" w14:textId="13694AE1" w:rsidR="004C33DE" w:rsidRDefault="004C33DE" w:rsidP="004C33DE">
      <w:r>
        <w:t xml:space="preserve">Defines the </w:t>
      </w:r>
      <w:proofErr w:type="spellStart"/>
      <w:r>
        <w:t>BankAccount</w:t>
      </w:r>
      <w:proofErr w:type="spellEnd"/>
      <w:r>
        <w:t xml:space="preserve"> class with private fields for first name, last name, account number, and balance. The account number is validated with a regular expression requiring two letters matching the customer's initials followed by six digits. Deposit and withdrawal methods validate the amount before updating the balance.</w:t>
      </w:r>
    </w:p>
    <w:p w14:paraId="51601DDB" w14:textId="7E410921" w:rsidR="004C33DE" w:rsidRDefault="004C33DE" w:rsidP="004C33DE">
      <w:r>
        <w:t>B</w:t>
      </w:r>
      <w:r>
        <w:t>anking.py</w:t>
      </w:r>
    </w:p>
    <w:p w14:paraId="408A4C7E" w14:textId="496A67E3" w:rsidR="004C33DE" w:rsidRDefault="004C33DE" w:rsidP="004C33DE">
      <w:r>
        <w:t xml:space="preserve">The main program file. The main function loads ten hardcoded accounts, then runs a while loop presenting a numbered menu. User input is passed to the Lexer and Parser to produce an AST, which the Interpreter then executes against the active </w:t>
      </w:r>
      <w:proofErr w:type="spellStart"/>
      <w:r>
        <w:t>BankAccount</w:t>
      </w:r>
      <w:proofErr w:type="spellEnd"/>
      <w:r>
        <w:t>.</w:t>
      </w:r>
    </w:p>
    <w:p w14:paraId="14A5519F" w14:textId="7739F8F6" w:rsidR="004C33DE" w:rsidRDefault="004C33DE" w:rsidP="004C33DE">
      <w:r>
        <w:t>S</w:t>
      </w:r>
      <w:r>
        <w:t>pec_testing.py</w:t>
      </w:r>
    </w:p>
    <w:p w14:paraId="2538FE0E" w14:textId="77777777" w:rsidR="004C33DE" w:rsidRDefault="004C33DE" w:rsidP="004C33DE">
      <w:r>
        <w:lastRenderedPageBreak/>
        <w:t xml:space="preserve">The specification testing file. Uses Python's </w:t>
      </w:r>
      <w:proofErr w:type="spellStart"/>
      <w:r>
        <w:t>unittest</w:t>
      </w:r>
      <w:proofErr w:type="spellEnd"/>
      <w:r>
        <w:t xml:space="preserve"> module to test deposit and withdrawal results, balance accuracy, and account number validation. A menu loop lets the user run all tests at once or select individual tests.</w:t>
      </w:r>
    </w:p>
    <w:p w14:paraId="167728E5" w14:textId="3AD91A1A" w:rsidR="004C33DE" w:rsidRDefault="0017120C" w:rsidP="004C33DE">
      <w:r w:rsidRPr="0017120C">
        <w:drawing>
          <wp:inline distT="0" distB="0" distL="0" distR="0" wp14:anchorId="35CB36E8" wp14:editId="7E512A3A">
            <wp:extent cx="5943600" cy="873760"/>
            <wp:effectExtent l="0" t="0" r="0" b="2540"/>
            <wp:docPr id="80736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69064" name=""/>
                    <pic:cNvPicPr/>
                  </pic:nvPicPr>
                  <pic:blipFill>
                    <a:blip r:embed="rId10"/>
                    <a:stretch>
                      <a:fillRect/>
                    </a:stretch>
                  </pic:blipFill>
                  <pic:spPr>
                    <a:xfrm>
                      <a:off x="0" y="0"/>
                      <a:ext cx="5943600" cy="873760"/>
                    </a:xfrm>
                    <a:prstGeom prst="rect">
                      <a:avLst/>
                    </a:prstGeom>
                  </pic:spPr>
                </pic:pic>
              </a:graphicData>
            </a:graphic>
          </wp:inline>
        </w:drawing>
      </w:r>
    </w:p>
    <w:p w14:paraId="313FFA18" w14:textId="77777777" w:rsidR="004C33DE" w:rsidRDefault="004C33DE" w:rsidP="004C33DE">
      <w:pPr>
        <w:ind w:firstLine="0"/>
      </w:pPr>
    </w:p>
    <w:p w14:paraId="7E6A3053" w14:textId="77777777" w:rsidR="004C33DE" w:rsidRDefault="004C33DE" w:rsidP="004C33DE">
      <w:r>
        <w:t>Requirements</w:t>
      </w:r>
    </w:p>
    <w:p w14:paraId="4ACCD68A" w14:textId="77777777" w:rsidR="004C33DE" w:rsidRDefault="004C33DE" w:rsidP="004C33DE">
      <w:r>
        <w:t>Python 3.10 or higher must be installed.</w:t>
      </w:r>
    </w:p>
    <w:p w14:paraId="2F4F45AC" w14:textId="77777777" w:rsidR="004C33DE" w:rsidRDefault="004C33DE" w:rsidP="004C33DE">
      <w:r>
        <w:t>No third-party packages are required. All imports are from the Python standard library.</w:t>
      </w:r>
    </w:p>
    <w:p w14:paraId="0F30B3A6" w14:textId="77777777" w:rsidR="004C33DE" w:rsidRDefault="004C33DE" w:rsidP="004C33DE"/>
    <w:p w14:paraId="5A68AAD0" w14:textId="505F79C1" w:rsidR="004C33DE" w:rsidRDefault="004C33DE" w:rsidP="004C33DE">
      <w:r>
        <w:t xml:space="preserve">Step 1 </w:t>
      </w:r>
      <w:r>
        <w:t>-</w:t>
      </w:r>
      <w:r>
        <w:t xml:space="preserve"> Download the files</w:t>
      </w:r>
    </w:p>
    <w:p w14:paraId="7C6DE0A6" w14:textId="77777777" w:rsidR="004C33DE" w:rsidRDefault="004C33DE" w:rsidP="004C33DE">
      <w:r>
        <w:t>Unzip the project folder. Make sure all of the following files are in the same directory: banking.py, BankAccount.py, Token.py, ASTNode.py, Lexer.py, Parser.py, Interpreter.py, and spec_testing.py.</w:t>
      </w:r>
    </w:p>
    <w:p w14:paraId="1E504082" w14:textId="77777777" w:rsidR="004C33DE" w:rsidRDefault="004C33DE" w:rsidP="004C33DE"/>
    <w:p w14:paraId="07C78CFA" w14:textId="09E71FD3" w:rsidR="004C33DE" w:rsidRDefault="004C33DE" w:rsidP="004C33DE">
      <w:r>
        <w:t xml:space="preserve">Step 2 </w:t>
      </w:r>
      <w:r>
        <w:t>-</w:t>
      </w:r>
      <w:r>
        <w:t xml:space="preserve"> Open a terminal</w:t>
      </w:r>
    </w:p>
    <w:p w14:paraId="0D780CD1" w14:textId="77777777" w:rsidR="004C33DE" w:rsidRDefault="004C33DE" w:rsidP="004C33DE">
      <w:r>
        <w:t>Open a terminal or command prompt and navigate to the folder containing the project files. On Windows you can use PowerShell. On Mac or Linux use Terminal.</w:t>
      </w:r>
    </w:p>
    <w:p w14:paraId="51907807" w14:textId="77777777" w:rsidR="004C33DE" w:rsidRDefault="004C33DE" w:rsidP="004C33DE"/>
    <w:p w14:paraId="2E599709" w14:textId="50A15D6D" w:rsidR="004C33DE" w:rsidRDefault="004C33DE" w:rsidP="004C33DE">
      <w:r>
        <w:t xml:space="preserve">Step 3 </w:t>
      </w:r>
      <w:r>
        <w:t xml:space="preserve">- </w:t>
      </w:r>
      <w:r>
        <w:t>Run the banking application</w:t>
      </w:r>
    </w:p>
    <w:p w14:paraId="3E03FCBA" w14:textId="77777777" w:rsidR="004C33DE" w:rsidRDefault="004C33DE" w:rsidP="004C33DE">
      <w:r>
        <w:t>Type the following command and press Enter:</w:t>
      </w:r>
    </w:p>
    <w:p w14:paraId="3A0337D9" w14:textId="77777777" w:rsidR="004C33DE" w:rsidRDefault="004C33DE" w:rsidP="004C33DE"/>
    <w:p w14:paraId="2882563A" w14:textId="77777777" w:rsidR="004C33DE" w:rsidRDefault="004C33DE" w:rsidP="004C33DE">
      <w:r>
        <w:lastRenderedPageBreak/>
        <w:t>python banking.py</w:t>
      </w:r>
    </w:p>
    <w:p w14:paraId="2B32B31B" w14:textId="77777777" w:rsidR="004C33DE" w:rsidRDefault="004C33DE" w:rsidP="004C33DE"/>
    <w:p w14:paraId="530DE9F3" w14:textId="1FFAF09C" w:rsidR="004C33DE" w:rsidRDefault="004C33DE" w:rsidP="004C33DE">
      <w:r>
        <w:t>The program will greet you and ask for an account number. Enter one of the account numbers from the Pre-Loaded Accounts table in Section 3. You will then see a menu with options 1</w:t>
      </w:r>
      <w:r>
        <w:t>-</w:t>
      </w:r>
      <w:r>
        <w:t>6. Type the number for the action you want and follow the prompts. Type EXIT at any prompt to leave the program.</w:t>
      </w:r>
    </w:p>
    <w:p w14:paraId="57D4F2A2" w14:textId="77777777" w:rsidR="004C33DE" w:rsidRDefault="004C33DE" w:rsidP="004C33DE"/>
    <w:p w14:paraId="1F6D0526" w14:textId="5484968A" w:rsidR="004C33DE" w:rsidRDefault="004C33DE" w:rsidP="004C33DE">
      <w:r>
        <w:t xml:space="preserve">Step 4 </w:t>
      </w:r>
      <w:r>
        <w:t>-</w:t>
      </w:r>
      <w:r>
        <w:t xml:space="preserve"> Run the specification tests</w:t>
      </w:r>
    </w:p>
    <w:p w14:paraId="346B438B" w14:textId="77777777" w:rsidR="004C33DE" w:rsidRDefault="004C33DE" w:rsidP="004C33DE">
      <w:r>
        <w:t>Type the following command and press Enter:</w:t>
      </w:r>
    </w:p>
    <w:p w14:paraId="120B02F1" w14:textId="77777777" w:rsidR="004C33DE" w:rsidRDefault="004C33DE" w:rsidP="004C33DE"/>
    <w:p w14:paraId="4B7C8A0D" w14:textId="77777777" w:rsidR="004C33DE" w:rsidRDefault="004C33DE" w:rsidP="004C33DE">
      <w:r>
        <w:t>python spec_testing.py</w:t>
      </w:r>
    </w:p>
    <w:p w14:paraId="03C8FEE6" w14:textId="77777777" w:rsidR="004C33DE" w:rsidRDefault="004C33DE" w:rsidP="004C33DE"/>
    <w:p w14:paraId="5C1E5819" w14:textId="7D901554" w:rsidR="004C33DE" w:rsidRDefault="004C33DE" w:rsidP="004C33DE">
      <w:r>
        <w:t>A menu will appear with options to run all tests, run a single test, or exit. Each test prints a detailed message showing what was tested, the expected value, the actual value, and whether the test passed or failed.</w:t>
      </w:r>
    </w:p>
    <w:p w14:paraId="1326B09E" w14:textId="77777777" w:rsidR="004C33DE" w:rsidRDefault="004C33DE" w:rsidP="004C33DE"/>
    <w:p w14:paraId="4A8789EC" w14:textId="77777777" w:rsidR="004C33DE" w:rsidRDefault="004C33DE" w:rsidP="004C33DE">
      <w:r>
        <w:t>The table below summarizes every token type the Lexer can produce and gives an example of each.</w:t>
      </w:r>
    </w:p>
    <w:tbl>
      <w:tblPr>
        <w:tblStyle w:val="TableGrid"/>
        <w:tblW w:w="0" w:type="auto"/>
        <w:tblLook w:val="04A0" w:firstRow="1" w:lastRow="0" w:firstColumn="1" w:lastColumn="0" w:noHBand="0" w:noVBand="1"/>
      </w:tblPr>
      <w:tblGrid>
        <w:gridCol w:w="4676"/>
        <w:gridCol w:w="4674"/>
      </w:tblGrid>
      <w:tr w:rsidR="004C33DE" w14:paraId="0091FC81" w14:textId="77777777" w:rsidTr="004C33DE">
        <w:tc>
          <w:tcPr>
            <w:tcW w:w="4680" w:type="dxa"/>
          </w:tcPr>
          <w:p w14:paraId="2CCD17C5" w14:textId="24E4F952" w:rsidR="004C33DE" w:rsidRDefault="004C33DE" w:rsidP="004C33DE">
            <w:pPr>
              <w:ind w:firstLine="0"/>
            </w:pPr>
            <w:r>
              <w:t>Token</w:t>
            </w:r>
          </w:p>
        </w:tc>
        <w:tc>
          <w:tcPr>
            <w:tcW w:w="4680" w:type="dxa"/>
          </w:tcPr>
          <w:p w14:paraId="5315A619" w14:textId="3CAF5E9E" w:rsidR="004C33DE" w:rsidRDefault="004C33DE" w:rsidP="004C33DE">
            <w:pPr>
              <w:ind w:firstLine="0"/>
            </w:pPr>
            <w:r>
              <w:t>Description</w:t>
            </w:r>
          </w:p>
        </w:tc>
      </w:tr>
      <w:tr w:rsidR="004C33DE" w14:paraId="6FCD6438" w14:textId="77777777" w:rsidTr="004C33DE">
        <w:tc>
          <w:tcPr>
            <w:tcW w:w="4680" w:type="dxa"/>
          </w:tcPr>
          <w:p w14:paraId="7B909828" w14:textId="0F43485E" w:rsidR="004C33DE" w:rsidRDefault="004C33DE" w:rsidP="004C33DE">
            <w:pPr>
              <w:ind w:firstLine="0"/>
            </w:pPr>
            <w:r>
              <w:t>ACCOUNT_NUMBER</w:t>
            </w:r>
          </w:p>
        </w:tc>
        <w:tc>
          <w:tcPr>
            <w:tcW w:w="4680" w:type="dxa"/>
          </w:tcPr>
          <w:p w14:paraId="752A38AE" w14:textId="377DDC4A" w:rsidR="004C33DE" w:rsidRDefault="004C33DE" w:rsidP="004C33DE">
            <w:pPr>
              <w:ind w:firstLine="0"/>
            </w:pPr>
            <w:r>
              <w:t>Example: CN123456 – two letters followed by six digits</w:t>
            </w:r>
          </w:p>
        </w:tc>
      </w:tr>
      <w:tr w:rsidR="004C33DE" w14:paraId="33245AF8" w14:textId="77777777" w:rsidTr="004C33DE">
        <w:tc>
          <w:tcPr>
            <w:tcW w:w="4680" w:type="dxa"/>
          </w:tcPr>
          <w:p w14:paraId="358A9FAC" w14:textId="6D699F2B" w:rsidR="004C33DE" w:rsidRDefault="004C33DE" w:rsidP="004C33DE">
            <w:pPr>
              <w:ind w:firstLine="0"/>
            </w:pPr>
            <w:r>
              <w:t>MENU_CHOICE</w:t>
            </w:r>
          </w:p>
        </w:tc>
        <w:tc>
          <w:tcPr>
            <w:tcW w:w="4680" w:type="dxa"/>
          </w:tcPr>
          <w:p w14:paraId="221C4F8B" w14:textId="316D7B0E" w:rsidR="004C33DE" w:rsidRDefault="004C33DE" w:rsidP="004C33DE">
            <w:pPr>
              <w:ind w:firstLine="0"/>
            </w:pPr>
            <w:r>
              <w:t xml:space="preserve">1, 2, 3, 4, 5, or 6, - Single digit menu </w:t>
            </w:r>
          </w:p>
        </w:tc>
      </w:tr>
      <w:tr w:rsidR="004C33DE" w14:paraId="6B79B10B" w14:textId="77777777" w:rsidTr="004C33DE">
        <w:tc>
          <w:tcPr>
            <w:tcW w:w="4680" w:type="dxa"/>
          </w:tcPr>
          <w:p w14:paraId="14C29CE9" w14:textId="29BA5521" w:rsidR="004C33DE" w:rsidRDefault="004C33DE" w:rsidP="004C33DE">
            <w:pPr>
              <w:ind w:firstLine="0"/>
            </w:pPr>
            <w:r>
              <w:t>AMOUNT</w:t>
            </w:r>
          </w:p>
        </w:tc>
        <w:tc>
          <w:tcPr>
            <w:tcW w:w="4680" w:type="dxa"/>
          </w:tcPr>
          <w:p w14:paraId="090A4EB2" w14:textId="20B6DD9D" w:rsidR="004C33DE" w:rsidRDefault="004C33DE" w:rsidP="004C33DE">
            <w:pPr>
              <w:ind w:firstLine="0"/>
            </w:pPr>
            <w:r>
              <w:t>500.00 or 1200 – Integer or decimal dollar value</w:t>
            </w:r>
          </w:p>
        </w:tc>
      </w:tr>
      <w:tr w:rsidR="004C33DE" w14:paraId="75465C41" w14:textId="77777777" w:rsidTr="004C33DE">
        <w:tc>
          <w:tcPr>
            <w:tcW w:w="4680" w:type="dxa"/>
          </w:tcPr>
          <w:p w14:paraId="3689DD8C" w14:textId="34072FCC" w:rsidR="004C33DE" w:rsidRDefault="004C33DE" w:rsidP="004C33DE">
            <w:pPr>
              <w:ind w:firstLine="0"/>
            </w:pPr>
            <w:r>
              <w:t>NAME</w:t>
            </w:r>
          </w:p>
        </w:tc>
        <w:tc>
          <w:tcPr>
            <w:tcW w:w="4680" w:type="dxa"/>
          </w:tcPr>
          <w:p w14:paraId="620502B9" w14:textId="354EC510" w:rsidR="004C33DE" w:rsidRDefault="004C33DE" w:rsidP="004C33DE">
            <w:pPr>
              <w:ind w:firstLine="0"/>
            </w:pPr>
            <w:r>
              <w:t>Marcus or Her – letters only, used for first and last names</w:t>
            </w:r>
          </w:p>
        </w:tc>
      </w:tr>
      <w:tr w:rsidR="004C33DE" w14:paraId="3B2895DE" w14:textId="77777777" w:rsidTr="004C33DE">
        <w:tc>
          <w:tcPr>
            <w:tcW w:w="4680" w:type="dxa"/>
          </w:tcPr>
          <w:p w14:paraId="274E1CC8" w14:textId="444E8D4B" w:rsidR="004C33DE" w:rsidRDefault="004C33DE" w:rsidP="004C33DE">
            <w:pPr>
              <w:ind w:firstLine="0"/>
            </w:pPr>
            <w:r>
              <w:t>EXIT</w:t>
            </w:r>
          </w:p>
        </w:tc>
        <w:tc>
          <w:tcPr>
            <w:tcW w:w="4680" w:type="dxa"/>
          </w:tcPr>
          <w:p w14:paraId="7AB2DF2C" w14:textId="0D1A55CE" w:rsidR="004C33DE" w:rsidRDefault="004C33DE" w:rsidP="004C33DE">
            <w:pPr>
              <w:ind w:firstLine="0"/>
            </w:pPr>
            <w:r>
              <w:t>EXIT – prompted by the users will exit the program</w:t>
            </w:r>
          </w:p>
        </w:tc>
      </w:tr>
      <w:tr w:rsidR="004C33DE" w14:paraId="759B8523" w14:textId="77777777" w:rsidTr="004C33DE">
        <w:tc>
          <w:tcPr>
            <w:tcW w:w="4680" w:type="dxa"/>
          </w:tcPr>
          <w:p w14:paraId="1F0A3B4B" w14:textId="5F0AAC83" w:rsidR="004C33DE" w:rsidRDefault="004C33DE" w:rsidP="004C33DE">
            <w:pPr>
              <w:ind w:firstLine="0"/>
            </w:pPr>
            <w:r>
              <w:lastRenderedPageBreak/>
              <w:t>EOF</w:t>
            </w:r>
          </w:p>
        </w:tc>
        <w:tc>
          <w:tcPr>
            <w:tcW w:w="4680" w:type="dxa"/>
          </w:tcPr>
          <w:p w14:paraId="66917752" w14:textId="403ABD57" w:rsidR="004C33DE" w:rsidRDefault="004C33DE" w:rsidP="004C33DE">
            <w:pPr>
              <w:ind w:firstLine="0"/>
            </w:pPr>
            <w:r>
              <w:t>End of stream – Lexer marking the end of the input</w:t>
            </w:r>
          </w:p>
        </w:tc>
      </w:tr>
      <w:tr w:rsidR="004C33DE" w14:paraId="2E0FE4F8" w14:textId="77777777" w:rsidTr="004C33DE">
        <w:tc>
          <w:tcPr>
            <w:tcW w:w="4680" w:type="dxa"/>
          </w:tcPr>
          <w:p w14:paraId="6A4F95AF" w14:textId="68B9E3B9" w:rsidR="004C33DE" w:rsidRDefault="004C33DE" w:rsidP="004C33DE">
            <w:pPr>
              <w:ind w:firstLine="0"/>
            </w:pPr>
            <w:r>
              <w:t>INVALID</w:t>
            </w:r>
          </w:p>
        </w:tc>
        <w:tc>
          <w:tcPr>
            <w:tcW w:w="4680" w:type="dxa"/>
          </w:tcPr>
          <w:p w14:paraId="0A2E5217" w14:textId="535D48D6" w:rsidR="004C33DE" w:rsidRDefault="004C33DE" w:rsidP="004C33DE">
            <w:pPr>
              <w:ind w:firstLine="0"/>
            </w:pPr>
            <w:r>
              <w:t>Anything that doesn’t match anything above</w:t>
            </w:r>
          </w:p>
        </w:tc>
      </w:tr>
    </w:tbl>
    <w:p w14:paraId="76D9D3DC" w14:textId="77777777" w:rsidR="004C33DE" w:rsidRDefault="004C33DE" w:rsidP="004C33DE">
      <w:pPr>
        <w:ind w:firstLine="0"/>
      </w:pPr>
    </w:p>
    <w:p w14:paraId="1DA1959C" w14:textId="77777777" w:rsidR="004C33DE" w:rsidRDefault="004C33DE" w:rsidP="004C33DE"/>
    <w:p w14:paraId="5AF550B8" w14:textId="77777777" w:rsidR="004C33DE" w:rsidRDefault="004C33DE" w:rsidP="004C33DE"/>
    <w:p w14:paraId="102694E3" w14:textId="77777777" w:rsidR="004C33DE" w:rsidRDefault="004C33DE" w:rsidP="004C33DE">
      <w:pPr>
        <w:jc w:val="center"/>
      </w:pPr>
      <w:r>
        <w:t>Works Cited</w:t>
      </w:r>
    </w:p>
    <w:p w14:paraId="332A8D7A" w14:textId="77777777" w:rsidR="004C33DE" w:rsidRDefault="004C33DE" w:rsidP="004C33DE">
      <w:proofErr w:type="spellStart"/>
      <w:r>
        <w:t>Bredikhin</w:t>
      </w:r>
      <w:proofErr w:type="spellEnd"/>
      <w:r>
        <w:t xml:space="preserve">, </w:t>
      </w:r>
      <w:proofErr w:type="spellStart"/>
      <w:r>
        <w:t>CodePulse</w:t>
      </w:r>
      <w:proofErr w:type="spellEnd"/>
      <w:r>
        <w:t>. "Writing a Programming Language — The Lexer." YouTube, 11 May 2022, https://www.youtube.com/watch?v=Eythq9848Fg.</w:t>
      </w:r>
    </w:p>
    <w:p w14:paraId="02823FF7" w14:textId="77777777" w:rsidR="004C33DE" w:rsidRDefault="004C33DE" w:rsidP="004C33DE"/>
    <w:p w14:paraId="59DC9483" w14:textId="77777777" w:rsidR="004C33DE" w:rsidRDefault="004C33DE" w:rsidP="004C33DE">
      <w:r>
        <w:t>Callahan, Jack. "How to Write a Programming Language." YouTube, 3 Mar. 2021, https://www.youtube.com/watch?v=HuVg1trQC64.</w:t>
      </w:r>
    </w:p>
    <w:p w14:paraId="0E6F4F86" w14:textId="77777777" w:rsidR="004C33DE" w:rsidRDefault="004C33DE" w:rsidP="008254EE">
      <w:pPr>
        <w:ind w:firstLine="0"/>
      </w:pPr>
    </w:p>
    <w:p w14:paraId="7DD964BF" w14:textId="5F4A935B" w:rsidR="00345769" w:rsidRPr="009161DB" w:rsidRDefault="004C33DE" w:rsidP="004C33DE">
      <w:r>
        <w:t>Krajnak, M. "EBNF Test." https://mdkrajnak.github.io/ebnftest/. Accessed [Date].</w:t>
      </w:r>
    </w:p>
    <w:sectPr w:rsidR="00345769" w:rsidRPr="009161DB">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BC84D" w14:textId="77777777" w:rsidR="00535BDA" w:rsidRDefault="00535BDA">
      <w:pPr>
        <w:spacing w:line="240" w:lineRule="auto"/>
      </w:pPr>
      <w:r>
        <w:separator/>
      </w:r>
    </w:p>
  </w:endnote>
  <w:endnote w:type="continuationSeparator" w:id="0">
    <w:p w14:paraId="7BEF62D4" w14:textId="77777777" w:rsidR="00535BDA" w:rsidRDefault="00535B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5FCDB" w14:textId="77777777" w:rsidR="00535BDA" w:rsidRDefault="00535BDA">
      <w:pPr>
        <w:spacing w:line="240" w:lineRule="auto"/>
      </w:pPr>
      <w:r>
        <w:separator/>
      </w:r>
    </w:p>
  </w:footnote>
  <w:footnote w:type="continuationSeparator" w:id="0">
    <w:p w14:paraId="2C470A8E" w14:textId="77777777" w:rsidR="00535BDA" w:rsidRDefault="00535B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C26F" w14:textId="43B47EEF" w:rsidR="00080C97" w:rsidRDefault="008923AB">
    <w:pPr>
      <w:pStyle w:val="Header"/>
    </w:pPr>
    <w:sdt>
      <w:sdtPr>
        <w:alias w:val="Last Name:"/>
        <w:tag w:val="Last Name:"/>
        <w:id w:val="1658178901"/>
        <w:placeholder>
          <w:docPart w:val="8EF64D3844A64DE3B19C6F314890EEFF"/>
        </w:placeholder>
        <w:dataBinding w:prefixMappings="xmlns:ns0='http://schemas.microsoft.com/office/2006/coverPageProps' " w:xpath="/ns0:CoverPageProperties[1]/ns0:Abstract[1]" w:storeItemID="{55AF091B-3C7A-41E3-B477-F2FDAA23CFDA}"/>
        <w15:appearance w15:val="hidden"/>
        <w:text/>
      </w:sdtPr>
      <w:sdtContent>
        <w:r w:rsidR="00811ECA">
          <w:t>Her, Nelson, Thao</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399E9" w14:textId="2C94A515" w:rsidR="00080C97" w:rsidRDefault="008923AB">
    <w:pPr>
      <w:pStyle w:val="Header"/>
    </w:pPr>
    <w:sdt>
      <w:sdtPr>
        <w:alias w:val="Last Name:"/>
        <w:tag w:val="Last Name:"/>
        <w:id w:val="-348181431"/>
        <w:placeholder>
          <w:docPart w:val="1016F18B52904802853336D6D43A70B2"/>
        </w:placeholder>
        <w:dataBinding w:prefixMappings="xmlns:ns0='http://schemas.microsoft.com/office/2006/coverPageProps' " w:xpath="/ns0:CoverPageProperties[1]/ns0:Abstract[1]" w:storeItemID="{55AF091B-3C7A-41E3-B477-F2FDAA23CFDA}"/>
        <w15:appearance w15:val="hidden"/>
        <w:text/>
      </w:sdtPr>
      <w:sdtContent>
        <w:r w:rsidR="009161DB">
          <w:t>Her</w:t>
        </w:r>
        <w:r w:rsidR="00811ECA">
          <w:t>, Nelson, Thao</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714233233">
    <w:abstractNumId w:val="9"/>
  </w:num>
  <w:num w:numId="2" w16cid:durableId="1103040199">
    <w:abstractNumId w:val="7"/>
  </w:num>
  <w:num w:numId="3" w16cid:durableId="1401828686">
    <w:abstractNumId w:val="6"/>
  </w:num>
  <w:num w:numId="4" w16cid:durableId="353771654">
    <w:abstractNumId w:val="5"/>
  </w:num>
  <w:num w:numId="5" w16cid:durableId="1674720720">
    <w:abstractNumId w:val="4"/>
  </w:num>
  <w:num w:numId="6" w16cid:durableId="1360620435">
    <w:abstractNumId w:val="8"/>
  </w:num>
  <w:num w:numId="7" w16cid:durableId="1132016374">
    <w:abstractNumId w:val="3"/>
  </w:num>
  <w:num w:numId="8" w16cid:durableId="1822118794">
    <w:abstractNumId w:val="2"/>
  </w:num>
  <w:num w:numId="9" w16cid:durableId="891037714">
    <w:abstractNumId w:val="1"/>
  </w:num>
  <w:num w:numId="10" w16cid:durableId="867958911">
    <w:abstractNumId w:val="0"/>
  </w:num>
  <w:num w:numId="11" w16cid:durableId="667170920">
    <w:abstractNumId w:val="11"/>
  </w:num>
  <w:num w:numId="12" w16cid:durableId="1369600367">
    <w:abstractNumId w:val="14"/>
  </w:num>
  <w:num w:numId="13" w16cid:durableId="1022366885">
    <w:abstractNumId w:val="15"/>
  </w:num>
  <w:num w:numId="14" w16cid:durableId="75254492">
    <w:abstractNumId w:val="13"/>
  </w:num>
  <w:num w:numId="15" w16cid:durableId="402720586">
    <w:abstractNumId w:val="10"/>
  </w:num>
  <w:num w:numId="16" w16cid:durableId="256716311">
    <w:abstractNumId w:val="12"/>
  </w:num>
  <w:num w:numId="17" w16cid:durableId="17003512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1DB"/>
    <w:rsid w:val="00080C97"/>
    <w:rsid w:val="0017120C"/>
    <w:rsid w:val="00345769"/>
    <w:rsid w:val="0034643D"/>
    <w:rsid w:val="003B1401"/>
    <w:rsid w:val="003E748F"/>
    <w:rsid w:val="00401B19"/>
    <w:rsid w:val="004C33DE"/>
    <w:rsid w:val="00535BDA"/>
    <w:rsid w:val="006070DD"/>
    <w:rsid w:val="00653303"/>
    <w:rsid w:val="006A64A8"/>
    <w:rsid w:val="006B1A0E"/>
    <w:rsid w:val="006F15C9"/>
    <w:rsid w:val="00761E6A"/>
    <w:rsid w:val="007D4B2F"/>
    <w:rsid w:val="00811ECA"/>
    <w:rsid w:val="008254EE"/>
    <w:rsid w:val="008923AB"/>
    <w:rsid w:val="009161DB"/>
    <w:rsid w:val="00965112"/>
    <w:rsid w:val="00A57DA4"/>
    <w:rsid w:val="00AB1E45"/>
    <w:rsid w:val="00B82F8F"/>
    <w:rsid w:val="00BD3A4E"/>
    <w:rsid w:val="00C26420"/>
    <w:rsid w:val="00DC4472"/>
    <w:rsid w:val="00EC2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67BA8"/>
  <w15:chartTrackingRefBased/>
  <w15:docId w15:val="{41E92930-E036-43CE-9F75-B82E8F44C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K\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16F18B52904802853336D6D43A70B2"/>
        <w:category>
          <w:name w:val="General"/>
          <w:gallery w:val="placeholder"/>
        </w:category>
        <w:types>
          <w:type w:val="bbPlcHdr"/>
        </w:types>
        <w:behaviors>
          <w:behavior w:val="content"/>
        </w:behaviors>
        <w:guid w:val="{9D5EC09F-FFBF-4D9F-ADAD-FCA65EB74E5E}"/>
      </w:docPartPr>
      <w:docPartBody>
        <w:p w:rsidR="00E075C8" w:rsidRDefault="00E075C8">
          <w:pPr>
            <w:pStyle w:val="1016F18B52904802853336D6D43A70B2"/>
          </w:pPr>
          <w:r>
            <w:t>Table data</w:t>
          </w:r>
        </w:p>
      </w:docPartBody>
    </w:docPart>
    <w:docPart>
      <w:docPartPr>
        <w:name w:val="8EF64D3844A64DE3B19C6F314890EEFF"/>
        <w:category>
          <w:name w:val="General"/>
          <w:gallery w:val="placeholder"/>
        </w:category>
        <w:types>
          <w:type w:val="bbPlcHdr"/>
        </w:types>
        <w:behaviors>
          <w:behavior w:val="content"/>
        </w:behaviors>
        <w:guid w:val="{0ABA88C9-46D2-46DA-AD49-AEA65E45C7FE}"/>
      </w:docPartPr>
      <w:docPartBody>
        <w:p w:rsidR="00E075C8" w:rsidRDefault="00E075C8">
          <w:pPr>
            <w:pStyle w:val="8EF64D3844A64DE3B19C6F314890EEFF"/>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5C8"/>
    <w:rsid w:val="00653303"/>
    <w:rsid w:val="00E07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9EF229DF4CE44EC9262ABBD8504D85A">
    <w:name w:val="49EF229DF4CE44EC9262ABBD8504D85A"/>
  </w:style>
  <w:style w:type="paragraph" w:customStyle="1" w:styleId="479DCE99A865438689F127B0E48AB500">
    <w:name w:val="479DCE99A865438689F127B0E48AB500"/>
  </w:style>
  <w:style w:type="paragraph" w:customStyle="1" w:styleId="A7C3B69C8AD649FA9AAD2338641C0A59">
    <w:name w:val="A7C3B69C8AD649FA9AAD2338641C0A59"/>
  </w:style>
  <w:style w:type="paragraph" w:customStyle="1" w:styleId="19E922B899E64D2B9E27C5E59E857FB0">
    <w:name w:val="19E922B899E64D2B9E27C5E59E857FB0"/>
  </w:style>
  <w:style w:type="paragraph" w:customStyle="1" w:styleId="5EB53AE533524A468BADF689E34AF05A">
    <w:name w:val="5EB53AE533524A468BADF689E34AF05A"/>
  </w:style>
  <w:style w:type="paragraph" w:customStyle="1" w:styleId="333D69130AB7498286143DBF7742E5BB">
    <w:name w:val="333D69130AB7498286143DBF7742E5BB"/>
  </w:style>
  <w:style w:type="character" w:styleId="Emphasis">
    <w:name w:val="Emphasis"/>
    <w:basedOn w:val="DefaultParagraphFont"/>
    <w:uiPriority w:val="3"/>
    <w:qFormat/>
    <w:rPr>
      <w:i/>
      <w:iCs/>
    </w:rPr>
  </w:style>
  <w:style w:type="paragraph" w:customStyle="1" w:styleId="EA387DB116E04768B73604C488E9D8E9">
    <w:name w:val="EA387DB116E04768B73604C488E9D8E9"/>
  </w:style>
  <w:style w:type="paragraph" w:customStyle="1" w:styleId="86E70E12534E49BEA44C4B4C5030A342">
    <w:name w:val="86E70E12534E49BEA44C4B4C5030A342"/>
  </w:style>
  <w:style w:type="paragraph" w:customStyle="1" w:styleId="C628A753E2FB47139BC04E205202D89B">
    <w:name w:val="C628A753E2FB47139BC04E205202D89B"/>
  </w:style>
  <w:style w:type="paragraph" w:customStyle="1" w:styleId="A07A5AA016FC4C9C8AAFCDA08B864F23">
    <w:name w:val="A07A5AA016FC4C9C8AAFCDA08B864F23"/>
  </w:style>
  <w:style w:type="paragraph" w:customStyle="1" w:styleId="4ECA296B50634A15831197B0EC698C3F">
    <w:name w:val="4ECA296B50634A15831197B0EC698C3F"/>
  </w:style>
  <w:style w:type="paragraph" w:customStyle="1" w:styleId="CD28136E2D5B447EBF1CE03962D4053D">
    <w:name w:val="CD28136E2D5B447EBF1CE03962D4053D"/>
  </w:style>
  <w:style w:type="paragraph" w:customStyle="1" w:styleId="D2AA480903EB4640BDA6A7310FF6BFB1">
    <w:name w:val="D2AA480903EB4640BDA6A7310FF6BFB1"/>
  </w:style>
  <w:style w:type="paragraph" w:customStyle="1" w:styleId="2889810DE1D24D949E0EDD56B375E5CD">
    <w:name w:val="2889810DE1D24D949E0EDD56B375E5CD"/>
  </w:style>
  <w:style w:type="paragraph" w:customStyle="1" w:styleId="1C23A8525BE344CB8FC181F39756656F">
    <w:name w:val="1C23A8525BE344CB8FC181F39756656F"/>
  </w:style>
  <w:style w:type="paragraph" w:customStyle="1" w:styleId="1016F18B52904802853336D6D43A70B2">
    <w:name w:val="1016F18B52904802853336D6D43A70B2"/>
  </w:style>
  <w:style w:type="paragraph" w:customStyle="1" w:styleId="8EF64D3844A64DE3B19C6F314890EEFF">
    <w:name w:val="8EF64D3844A64DE3B19C6F314890EEFF"/>
  </w:style>
  <w:style w:type="paragraph" w:customStyle="1" w:styleId="AFEA8D97BDA0480BA42BDF14201950CF">
    <w:name w:val="AFEA8D97BDA0480BA42BDF14201950CF"/>
  </w:style>
  <w:style w:type="paragraph" w:customStyle="1" w:styleId="F2610F69410E47398627C895744FD27E">
    <w:name w:val="F2610F69410E47398627C895744FD27E"/>
  </w:style>
  <w:style w:type="paragraph" w:customStyle="1" w:styleId="900AF7AAF1234B70BA9D5B47A203EC56">
    <w:name w:val="900AF7AAF1234B70BA9D5B47A203EC56"/>
  </w:style>
  <w:style w:type="paragraph" w:customStyle="1" w:styleId="4C807DFAB4E94391A7E80A4AB8ABE507">
    <w:name w:val="4C807DFAB4E94391A7E80A4AB8ABE507"/>
  </w:style>
  <w:style w:type="paragraph" w:customStyle="1" w:styleId="5039B4DDB46148F9A2A23DE5DB52EEB1">
    <w:name w:val="5039B4DDB46148F9A2A23DE5DB52EEB1"/>
  </w:style>
  <w:style w:type="paragraph" w:customStyle="1" w:styleId="0F85671E7CB84A7492F3EAD3E43FE8F3">
    <w:name w:val="0F85671E7CB84A7492F3EAD3E43FE8F3"/>
  </w:style>
  <w:style w:type="paragraph" w:customStyle="1" w:styleId="AABE4CF6C6774E39A83C64CC37061BB8">
    <w:name w:val="AABE4CF6C6774E39A83C64CC37061BB8"/>
  </w:style>
  <w:style w:type="paragraph" w:customStyle="1" w:styleId="88998C1866F84CF5B05471FB3B3F21F5">
    <w:name w:val="88998C1866F84CF5B05471FB3B3F21F5"/>
  </w:style>
  <w:style w:type="paragraph" w:customStyle="1" w:styleId="95E848F3133E4C68A1FAD270C529A3E0">
    <w:name w:val="95E848F3133E4C68A1FAD270C529A3E0"/>
  </w:style>
  <w:style w:type="paragraph" w:customStyle="1" w:styleId="90A921A2373A40F8BD935BD336238739">
    <w:name w:val="90A921A2373A40F8BD935BD336238739"/>
  </w:style>
  <w:style w:type="paragraph" w:customStyle="1" w:styleId="430EBA41B093400E86BD8D6E3C9FBAE5">
    <w:name w:val="430EBA41B093400E86BD8D6E3C9FBAE5"/>
  </w:style>
  <w:style w:type="paragraph" w:customStyle="1" w:styleId="F313EB6A677641BFB0E0D027304D125A">
    <w:name w:val="F313EB6A677641BFB0E0D027304D125A"/>
  </w:style>
  <w:style w:type="paragraph" w:customStyle="1" w:styleId="14CD516177634E158245E97145449324">
    <w:name w:val="14CD516177634E158245E97145449324"/>
  </w:style>
  <w:style w:type="paragraph" w:customStyle="1" w:styleId="CF5B44E2ADB64A3C983780C56CF9B5B0">
    <w:name w:val="CF5B44E2ADB64A3C983780C56CF9B5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Her, Nelson, Thao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Template>
  <TotalTime>53</TotalTime>
  <Pages>9</Pages>
  <Words>1334</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dc:creator>
  <cp:keywords/>
  <dc:description/>
  <cp:lastModifiedBy>Marcus Her</cp:lastModifiedBy>
  <cp:revision>11</cp:revision>
  <dcterms:created xsi:type="dcterms:W3CDTF">2026-04-28T19:26:00Z</dcterms:created>
  <dcterms:modified xsi:type="dcterms:W3CDTF">2026-04-30T03:06:00Z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57ead52c-ddfe-4f9d-be5b-15cbf4f22af0</vt:lpwstr>
  </property>
</Properties>
</file>